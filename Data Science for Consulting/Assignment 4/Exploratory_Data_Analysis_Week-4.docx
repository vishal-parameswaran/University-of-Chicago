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9721F" w14:textId="391C50DD" w:rsidR="00D077E9" w:rsidRDefault="00AA0976" w:rsidP="00D70D02">
      <w:r>
        <w:rPr>
          <w:noProof/>
        </w:rPr>
        <w:drawing>
          <wp:anchor distT="0" distB="0" distL="114300" distR="114300" simplePos="0" relativeHeight="251658240" behindDoc="1" locked="0" layoutInCell="1" allowOverlap="1" wp14:anchorId="53ECFC2F" wp14:editId="3FA7A518">
            <wp:simplePos x="0" y="0"/>
            <wp:positionH relativeFrom="column">
              <wp:posOffset>-2446020</wp:posOffset>
            </wp:positionH>
            <wp:positionV relativeFrom="page">
              <wp:posOffset>-7620</wp:posOffset>
            </wp:positionV>
            <wp:extent cx="10607040" cy="707136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0607040" cy="7071360"/>
                    </a:xfrm>
                    <a:prstGeom prst="rect">
                      <a:avLst/>
                    </a:prstGeom>
                  </pic:spPr>
                </pic:pic>
              </a:graphicData>
            </a:graphic>
            <wp14:sizeRelH relativeFrom="margin">
              <wp14:pctWidth>0</wp14:pctWidth>
            </wp14:sizeRelH>
            <wp14:sizeRelV relativeFrom="margin">
              <wp14:pctHeight>0</wp14:pctHeight>
            </wp14:sizeRelV>
          </wp:anchor>
        </w:drawing>
      </w:r>
      <w:r w:rsidR="008B56A4">
        <w:rPr>
          <w:noProof/>
        </w:rPr>
        <mc:AlternateContent>
          <mc:Choice Requires="wps">
            <w:drawing>
              <wp:anchor distT="0" distB="0" distL="114300" distR="114300" simplePos="0" relativeHeight="251660288" behindDoc="1" locked="0" layoutInCell="1" allowOverlap="1" wp14:anchorId="717532CD" wp14:editId="74C6BEB7">
                <wp:simplePos x="0" y="0"/>
                <wp:positionH relativeFrom="column">
                  <wp:posOffset>-205740</wp:posOffset>
                </wp:positionH>
                <wp:positionV relativeFrom="page">
                  <wp:posOffset>899160</wp:posOffset>
                </wp:positionV>
                <wp:extent cx="4069080" cy="8267700"/>
                <wp:effectExtent l="0" t="0" r="762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069080"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6E213" id="Rectangle 3" o:spid="_x0000_s1026" alt="white rectangle for text on cover" style="position:absolute;margin-left:-16.2pt;margin-top:70.8pt;width:320.4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24"/>
      </w:tblGrid>
      <w:tr w:rsidR="00D077E9" w14:paraId="0B1BD038" w14:textId="77777777" w:rsidTr="008B56A4">
        <w:trPr>
          <w:trHeight w:val="1705"/>
        </w:trPr>
        <w:tc>
          <w:tcPr>
            <w:tcW w:w="6024" w:type="dxa"/>
            <w:tcBorders>
              <w:top w:val="nil"/>
              <w:left w:val="nil"/>
              <w:bottom w:val="nil"/>
              <w:right w:val="nil"/>
            </w:tcBorders>
          </w:tcPr>
          <w:p w14:paraId="5FFC1A67" w14:textId="77777777" w:rsidR="00D077E9" w:rsidRDefault="00D077E9" w:rsidP="00D077E9">
            <w:r>
              <w:rPr>
                <w:noProof/>
              </w:rPr>
              <mc:AlternateContent>
                <mc:Choice Requires="wps">
                  <w:drawing>
                    <wp:inline distT="0" distB="0" distL="0" distR="0" wp14:anchorId="42DE6402" wp14:editId="197533A4">
                      <wp:extent cx="3749040" cy="1722120"/>
                      <wp:effectExtent l="0" t="0" r="0" b="0"/>
                      <wp:docPr id="8" name="Text Box 8"/>
                      <wp:cNvGraphicFramePr/>
                      <a:graphic xmlns:a="http://schemas.openxmlformats.org/drawingml/2006/main">
                        <a:graphicData uri="http://schemas.microsoft.com/office/word/2010/wordprocessingShape">
                          <wps:wsp>
                            <wps:cNvSpPr txBox="1"/>
                            <wps:spPr>
                              <a:xfrm>
                                <a:off x="0" y="0"/>
                                <a:ext cx="3749040" cy="1722120"/>
                              </a:xfrm>
                              <a:prstGeom prst="rect">
                                <a:avLst/>
                              </a:prstGeom>
                              <a:noFill/>
                              <a:ln w="6350">
                                <a:noFill/>
                              </a:ln>
                            </wps:spPr>
                            <wps:txbx>
                              <w:txbxContent>
                                <w:p w14:paraId="1A034DE9" w14:textId="2E6D322B" w:rsidR="00D077E9" w:rsidRPr="00D86945" w:rsidRDefault="008B56A4" w:rsidP="00D077E9">
                                  <w:pPr>
                                    <w:pStyle w:val="Title"/>
                                    <w:spacing w:after="0"/>
                                  </w:pPr>
                                  <w:r w:rsidRPr="008B56A4">
                                    <w:t>EXPLORATORY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E6402" id="_x0000_t202" coordsize="21600,21600" o:spt="202" path="m,l,21600r21600,l21600,xe">
                      <v:stroke joinstyle="miter"/>
                      <v:path gradientshapeok="t" o:connecttype="rect"/>
                    </v:shapetype>
                    <v:shape id="Text Box 8" o:spid="_x0000_s1026" type="#_x0000_t202" style="width:295.2pt;height:13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" filled="f" stroked="f" strokeweight=".5pt">
                      <v:textbox>
                        <w:txbxContent>
                          <w:p w14:paraId="1A034DE9" w14:textId="2E6D322B" w:rsidR="00D077E9" w:rsidRPr="00D86945" w:rsidRDefault="008B56A4" w:rsidP="00D077E9">
                            <w:pPr>
                              <w:pStyle w:val="Title"/>
                              <w:spacing w:after="0"/>
                            </w:pPr>
                            <w:r w:rsidRPr="008B56A4">
                              <w:t>EXPLORATORY DATA ANALYSIS</w:t>
                            </w:r>
                          </w:p>
                        </w:txbxContent>
                      </v:textbox>
                      <w10:anchorlock/>
                    </v:shape>
                  </w:pict>
                </mc:Fallback>
              </mc:AlternateContent>
            </w:r>
          </w:p>
          <w:p w14:paraId="658DC718" w14:textId="77777777" w:rsidR="00D077E9" w:rsidRPr="00AE32E4" w:rsidRDefault="00D077E9" w:rsidP="00D077E9">
            <w:pPr>
              <w:rPr>
                <w:color w:val="800000" w:themeColor="accent6"/>
              </w:rPr>
            </w:pPr>
            <w:r w:rsidRPr="00AE32E4">
              <w:rPr>
                <w:noProof/>
                <w:color w:val="800000" w:themeColor="accent6"/>
              </w:rPr>
              <mc:AlternateContent>
                <mc:Choice Requires="wps">
                  <w:drawing>
                    <wp:inline distT="0" distB="0" distL="0" distR="0" wp14:anchorId="31314500" wp14:editId="7AFB1429">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D42B91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" strokecolor="maroon [3209]" strokeweight="3pt">
                      <w10:anchorlock/>
                    </v:line>
                  </w:pict>
                </mc:Fallback>
              </mc:AlternateContent>
            </w:r>
          </w:p>
        </w:tc>
      </w:tr>
      <w:tr w:rsidR="00D077E9" w14:paraId="04BCF3EE" w14:textId="77777777" w:rsidTr="008B56A4">
        <w:trPr>
          <w:trHeight w:val="6874"/>
        </w:trPr>
        <w:tc>
          <w:tcPr>
            <w:tcW w:w="6024" w:type="dxa"/>
            <w:tcBorders>
              <w:top w:val="nil"/>
              <w:left w:val="nil"/>
              <w:bottom w:val="nil"/>
              <w:right w:val="nil"/>
            </w:tcBorders>
          </w:tcPr>
          <w:p w14:paraId="450FA86B" w14:textId="77777777" w:rsidR="00D077E9" w:rsidRDefault="00D077E9" w:rsidP="00D077E9">
            <w:pPr>
              <w:rPr>
                <w:noProof/>
              </w:rPr>
            </w:pPr>
          </w:p>
        </w:tc>
      </w:tr>
      <w:tr w:rsidR="00D077E9" w14:paraId="1512C3E9" w14:textId="77777777" w:rsidTr="008B56A4">
        <w:trPr>
          <w:trHeight w:val="1954"/>
        </w:trPr>
        <w:tc>
          <w:tcPr>
            <w:tcW w:w="6024" w:type="dxa"/>
            <w:tcBorders>
              <w:top w:val="nil"/>
              <w:left w:val="nil"/>
              <w:bottom w:val="nil"/>
              <w:right w:val="nil"/>
            </w:tcBorders>
          </w:tcPr>
          <w:sdt>
            <w:sdtPr>
              <w:id w:val="1080870105"/>
              <w:placeholder>
                <w:docPart w:val="8C98D3390E8042A997DEC7F412E68607"/>
              </w:placeholder>
              <w15:appearance w15:val="hidden"/>
            </w:sdtPr>
            <w:sdtContent>
              <w:p w14:paraId="5FE6A9E1" w14:textId="405D2E5A"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AA0976">
                  <w:rPr>
                    <w:rStyle w:val="SubtitleChar"/>
                    <w:b w:val="0"/>
                    <w:noProof/>
                  </w:rPr>
                  <w:t>October 20</w:t>
                </w:r>
                <w:r w:rsidRPr="00D86945">
                  <w:rPr>
                    <w:rStyle w:val="SubtitleChar"/>
                    <w:b w:val="0"/>
                  </w:rPr>
                  <w:fldChar w:fldCharType="end"/>
                </w:r>
              </w:p>
            </w:sdtContent>
          </w:sdt>
          <w:p w14:paraId="2F101453"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14C502C" wp14:editId="0D41652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D3E366"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" strokecolor="maroon [3209]" strokeweight="3pt">
                      <w10:anchorlock/>
                    </v:line>
                  </w:pict>
                </mc:Fallback>
              </mc:AlternateContent>
            </w:r>
          </w:p>
          <w:p w14:paraId="16E88A19" w14:textId="77777777" w:rsidR="00D077E9" w:rsidRDefault="00D077E9" w:rsidP="00D077E9">
            <w:pPr>
              <w:rPr>
                <w:noProof/>
                <w:sz w:val="10"/>
                <w:szCs w:val="10"/>
              </w:rPr>
            </w:pPr>
          </w:p>
          <w:p w14:paraId="7206A1AB" w14:textId="77777777" w:rsidR="00D077E9" w:rsidRDefault="00D077E9" w:rsidP="00D077E9">
            <w:pPr>
              <w:rPr>
                <w:noProof/>
                <w:sz w:val="10"/>
                <w:szCs w:val="10"/>
              </w:rPr>
            </w:pPr>
          </w:p>
          <w:p w14:paraId="3C802718" w14:textId="6C026924" w:rsidR="00D077E9" w:rsidRDefault="00D077E9" w:rsidP="00D077E9">
            <w:r w:rsidRPr="00B231E5">
              <w:t>Authored by:</w:t>
            </w:r>
            <w:r>
              <w:t xml:space="preserve"> </w:t>
            </w:r>
            <w:sdt>
              <w:sdtPr>
                <w:alias w:val="Your Name"/>
                <w:tag w:val="Your Name"/>
                <w:id w:val="-180584491"/>
                <w:placeholder>
                  <w:docPart w:val="15294FF0C3E846FEADDCDDFBF44CF625"/>
                </w:placeholder>
                <w:dataBinding w:prefixMappings="xmlns:ns0='http://schemas.microsoft.com/office/2006/coverPageProps' " w:xpath="/ns0:CoverPageProperties[1]/ns0:CompanyFax[1]" w:storeItemID="{55AF091B-3C7A-41E3-B477-F2FDAA23CFDA}"/>
                <w15:appearance w15:val="hidden"/>
                <w:text w:multiLine="1"/>
              </w:sdtPr>
              <w:sdtContent>
                <w:r w:rsidR="00BB1EE4">
                  <w:t>Vishal Parameswaran</w:t>
                </w:r>
              </w:sdtContent>
            </w:sdt>
          </w:p>
          <w:p w14:paraId="1B688DC0" w14:textId="77777777" w:rsidR="00D077E9" w:rsidRPr="00D86945" w:rsidRDefault="00D077E9" w:rsidP="00D077E9">
            <w:pPr>
              <w:rPr>
                <w:noProof/>
                <w:sz w:val="10"/>
                <w:szCs w:val="10"/>
              </w:rPr>
            </w:pPr>
          </w:p>
        </w:tc>
      </w:tr>
    </w:tbl>
    <w:p w14:paraId="0BF28E3A" w14:textId="322BD031" w:rsidR="00D077E9" w:rsidRDefault="00AA0976">
      <w:pPr>
        <w:spacing w:after="200"/>
      </w:pPr>
      <w:r>
        <w:rPr>
          <w:noProof/>
        </w:rPr>
        <mc:AlternateContent>
          <mc:Choice Requires="wps">
            <w:drawing>
              <wp:anchor distT="0" distB="0" distL="114300" distR="114300" simplePos="0" relativeHeight="251659264" behindDoc="1" locked="0" layoutInCell="1" allowOverlap="1" wp14:anchorId="10AE1EF9" wp14:editId="3CEC6B40">
                <wp:simplePos x="0" y="0"/>
                <wp:positionH relativeFrom="column">
                  <wp:posOffset>-746760</wp:posOffset>
                </wp:positionH>
                <wp:positionV relativeFrom="page">
                  <wp:posOffset>6667500</wp:posOffset>
                </wp:positionV>
                <wp:extent cx="784860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84860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293CF" id="Rectangle 2" o:spid="_x0000_s1026" alt="colored rectangle" style="position:absolute;margin-left:-58.8pt;margin-top:525pt;width:618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" fillcolor="maroon [3206]" stroked="f" strokeweight="2pt">
                <w10:wrap anchory="page"/>
              </v:rect>
            </w:pict>
          </mc:Fallback>
        </mc:AlternateContent>
      </w:r>
      <w:r w:rsidR="00BB1EE4">
        <w:rPr>
          <w:noProof/>
        </w:rPr>
        <w:drawing>
          <wp:anchor distT="0" distB="0" distL="114300" distR="114300" simplePos="0" relativeHeight="251665408" behindDoc="0" locked="0" layoutInCell="1" allowOverlap="1" wp14:anchorId="38918AD0" wp14:editId="6F5B35B8">
            <wp:simplePos x="0" y="0"/>
            <wp:positionH relativeFrom="column">
              <wp:posOffset>5227320</wp:posOffset>
            </wp:positionH>
            <wp:positionV relativeFrom="paragraph">
              <wp:posOffset>6282690</wp:posOffset>
            </wp:positionV>
            <wp:extent cx="1432560" cy="1432560"/>
            <wp:effectExtent l="0" t="0" r="0" b="0"/>
            <wp:wrapNone/>
            <wp:docPr id="70" name="Graphic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phic 70"/>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32560" cy="1432560"/>
                    </a:xfrm>
                    <a:prstGeom prst="rect">
                      <a:avLst/>
                    </a:prstGeom>
                  </pic:spPr>
                </pic:pic>
              </a:graphicData>
            </a:graphic>
          </wp:anchor>
        </w:drawing>
      </w:r>
      <w:r w:rsidR="00D077E9">
        <w:br w:type="page"/>
      </w:r>
    </w:p>
    <w:p w14:paraId="7346EC9B" w14:textId="2BC6E3FD" w:rsidR="00D077E9" w:rsidRDefault="00AE32E4" w:rsidP="00AE32E4">
      <w:pPr>
        <w:pStyle w:val="Heading1"/>
      </w:pPr>
      <w:r>
        <w:rPr>
          <w:noProof/>
        </w:rPr>
        <w:lastRenderedPageBreak/>
        <w:drawing>
          <wp:anchor distT="0" distB="0" distL="114300" distR="114300" simplePos="0" relativeHeight="251662336" behindDoc="0" locked="0" layoutInCell="1" allowOverlap="1" wp14:anchorId="7553545B" wp14:editId="49D54E3A">
            <wp:simplePos x="0" y="0"/>
            <wp:positionH relativeFrom="column">
              <wp:posOffset>22860</wp:posOffset>
            </wp:positionH>
            <wp:positionV relativeFrom="paragraph">
              <wp:posOffset>5838825</wp:posOffset>
            </wp:positionV>
            <wp:extent cx="6309360" cy="2536190"/>
            <wp:effectExtent l="0" t="0" r="0" b="0"/>
            <wp:wrapNone/>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2536190"/>
                    </a:xfrm>
                    <a:prstGeom prst="rect">
                      <a:avLst/>
                    </a:prstGeom>
                  </pic:spPr>
                </pic:pic>
              </a:graphicData>
            </a:graphic>
          </wp:anchor>
        </w:drawing>
      </w:r>
      <w:r w:rsidR="008B56A4" w:rsidRPr="008B56A4">
        <w:t>History</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256C9FA0" w14:textId="77777777" w:rsidTr="00DF027C">
        <w:trPr>
          <w:trHeight w:val="3546"/>
        </w:trPr>
        <w:tc>
          <w:tcPr>
            <w:tcW w:w="9999" w:type="dxa"/>
          </w:tcPr>
          <w:p w14:paraId="4AD3B122" w14:textId="77777777" w:rsidR="00DF027C" w:rsidRDefault="00DF027C" w:rsidP="00DF027C"/>
          <w:p w14:paraId="3195991E" w14:textId="4B122850" w:rsidR="00DF027C" w:rsidRDefault="008B56A4" w:rsidP="00DF027C">
            <w:pPr>
              <w:pStyle w:val="Content"/>
            </w:pPr>
            <w:r w:rsidRPr="008B56A4">
              <w:t xml:space="preserve">** Fitness Center is a local chain of fitness centers, </w:t>
            </w:r>
            <w:r w:rsidR="00AE32E4" w:rsidRPr="008B56A4">
              <w:t>which</w:t>
            </w:r>
            <w:r w:rsidRPr="008B56A4">
              <w:t xml:space="preserve"> is facing a very standard issue amongst fitness centers globally. They have </w:t>
            </w:r>
            <w:r w:rsidR="00AE32E4" w:rsidRPr="008B56A4">
              <w:t>a substantial number</w:t>
            </w:r>
            <w:r w:rsidRPr="008B56A4">
              <w:t xml:space="preserve"> of signups during or after major </w:t>
            </w:r>
            <w:r w:rsidRPr="008B56A4">
              <w:t>holidays</w:t>
            </w:r>
            <w:r>
              <w:t xml:space="preserve"> but are unable to keep the customers as repeat customers.</w:t>
            </w:r>
          </w:p>
          <w:p w14:paraId="07238C02" w14:textId="77777777" w:rsidR="008B56A4" w:rsidRDefault="008B56A4" w:rsidP="00DF027C">
            <w:pPr>
              <w:pStyle w:val="Content"/>
            </w:pPr>
          </w:p>
          <w:p w14:paraId="7539F369" w14:textId="204FDFA4" w:rsidR="008B56A4" w:rsidRPr="00DF027C" w:rsidRDefault="008B56A4" w:rsidP="008B56A4">
            <w:pPr>
              <w:pStyle w:val="Content"/>
            </w:pPr>
            <w:r>
              <w:t>They approached us to formulate a plan to help reduce the customer churn by identifying the various drivers and how to act on them. They also want to discover t</w:t>
            </w:r>
            <w:r>
              <w:t>he economic effects of the customer churn and how it is affecting their finances.</w:t>
            </w:r>
          </w:p>
          <w:p w14:paraId="2ECBD6B5" w14:textId="2D602773" w:rsidR="008B56A4" w:rsidRDefault="008B56A4" w:rsidP="00DF027C">
            <w:pPr>
              <w:pStyle w:val="Content"/>
            </w:pPr>
          </w:p>
          <w:p w14:paraId="5CD64556" w14:textId="63705647" w:rsidR="008B56A4" w:rsidRDefault="008B56A4" w:rsidP="00DF027C">
            <w:pPr>
              <w:pStyle w:val="Content"/>
            </w:pPr>
            <w:r>
              <w:t xml:space="preserve">A local look at competitor fitness centers and a global look at fitness centers as a market, shows </w:t>
            </w:r>
            <w:r w:rsidR="00AE32E4">
              <w:t>a remarkably similar</w:t>
            </w:r>
            <w:r>
              <w:t xml:space="preserve"> story. Most fitness centers </w:t>
            </w:r>
            <w:r w:rsidR="00AE32E4">
              <w:t>are</w:t>
            </w:r>
            <w:r>
              <w:t xml:space="preserve"> facing a </w:t>
            </w:r>
            <w:r w:rsidR="00AE32E4">
              <w:t>seasonal churn that begins like clockwork in January. This trend continues for other major holidays as well.</w:t>
            </w:r>
          </w:p>
          <w:p w14:paraId="765E944F" w14:textId="475C0E18" w:rsidR="008B56A4" w:rsidRDefault="008B56A4" w:rsidP="00DF027C">
            <w:pPr>
              <w:pStyle w:val="Content"/>
            </w:pPr>
          </w:p>
        </w:tc>
      </w:tr>
      <w:tr w:rsidR="00DF027C" w14:paraId="1F29861A" w14:textId="77777777" w:rsidTr="00DF027C">
        <w:trPr>
          <w:trHeight w:val="1899"/>
        </w:trPr>
        <w:tc>
          <w:tcPr>
            <w:tcW w:w="9999" w:type="dxa"/>
            <w:shd w:val="clear" w:color="auto" w:fill="F2F2F2" w:themeFill="background1" w:themeFillShade="F2"/>
            <w:vAlign w:val="center"/>
          </w:tcPr>
          <w:p w14:paraId="53347997" w14:textId="43F86852" w:rsidR="00DF027C" w:rsidRPr="00DF027C" w:rsidRDefault="00DF027C" w:rsidP="00DF027C">
            <w:pPr>
              <w:pStyle w:val="EmphasisText"/>
              <w:jc w:val="center"/>
            </w:pPr>
            <w:r>
              <w:rPr>
                <w:noProof/>
              </w:rPr>
              <mc:AlternateContent>
                <mc:Choice Requires="wps">
                  <w:drawing>
                    <wp:inline distT="0" distB="0" distL="0" distR="0" wp14:anchorId="5F21BCB6" wp14:editId="170C999F">
                      <wp:extent cx="5422005" cy="1005840"/>
                      <wp:effectExtent l="0" t="0" r="0" b="3810"/>
                      <wp:docPr id="7" name="Text Box 7"/>
                      <wp:cNvGraphicFramePr/>
                      <a:graphic xmlns:a="http://schemas.openxmlformats.org/drawingml/2006/main">
                        <a:graphicData uri="http://schemas.microsoft.com/office/word/2010/wordprocessingShape">
                          <wps:wsp>
                            <wps:cNvSpPr txBox="1"/>
                            <wps:spPr>
                              <a:xfrm>
                                <a:off x="0" y="0"/>
                                <a:ext cx="5422005" cy="1005840"/>
                              </a:xfrm>
                              <a:prstGeom prst="rect">
                                <a:avLst/>
                              </a:prstGeom>
                              <a:noFill/>
                              <a:ln w="6350">
                                <a:noFill/>
                              </a:ln>
                            </wps:spPr>
                            <wps:txbx>
                              <w:txbxContent>
                                <w:p w14:paraId="5E4D7A65" w14:textId="496DB8F9" w:rsidR="00DF027C" w:rsidRPr="00AE32E4" w:rsidRDefault="00DF027C" w:rsidP="00DF027C">
                                  <w:pPr>
                                    <w:jc w:val="center"/>
                                    <w:rPr>
                                      <w:i/>
                                      <w:color w:val="800000" w:themeColor="accent6"/>
                                      <w:sz w:val="36"/>
                                    </w:rPr>
                                  </w:pPr>
                                  <w:r w:rsidRPr="00AE32E4">
                                    <w:rPr>
                                      <w:i/>
                                      <w:color w:val="800000" w:themeColor="accent6"/>
                                      <w:sz w:val="36"/>
                                    </w:rPr>
                                    <w:t>“</w:t>
                                  </w:r>
                                  <w:r w:rsidR="008B56A4" w:rsidRPr="00AE32E4">
                                    <w:rPr>
                                      <w:i/>
                                      <w:color w:val="800000" w:themeColor="accent6"/>
                                      <w:sz w:val="36"/>
                                    </w:rPr>
                                    <w:t>Studies show that most gyms loose about 50% of their customers every cycle</w:t>
                                  </w:r>
                                  <w:r w:rsidRPr="00AE32E4">
                                    <w:rPr>
                                      <w:i/>
                                      <w:color w:val="800000" w:themeColor="accent6"/>
                                      <w:sz w:val="36"/>
                                    </w:rPr>
                                    <w:t>”</w:t>
                                  </w:r>
                                </w:p>
                                <w:p w14:paraId="6F50CBB2" w14:textId="1E4B747E" w:rsidR="008B56A4" w:rsidRPr="00AE32E4" w:rsidRDefault="008B56A4" w:rsidP="008B56A4">
                                  <w:pPr>
                                    <w:jc w:val="right"/>
                                    <w:rPr>
                                      <w:i/>
                                      <w:iCs/>
                                      <w:color w:val="800000" w:themeColor="accent6"/>
                                    </w:rPr>
                                  </w:pPr>
                                  <w:r w:rsidRPr="00AE32E4">
                                    <w:rPr>
                                      <w:i/>
                                      <w:iCs/>
                                      <w:color w:val="800000" w:themeColor="accent6"/>
                                    </w:rPr>
                                    <w:t>-ptdirect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F21BCB6" id="Text Box 7" o:spid="_x0000_s1027" type="#_x0000_t202" style="width:426.95pt;height:7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" filled="f" stroked="f" strokeweight=".5pt">
                      <v:textbox>
                        <w:txbxContent>
                          <w:p w14:paraId="5E4D7A65" w14:textId="496DB8F9" w:rsidR="00DF027C" w:rsidRPr="00AE32E4" w:rsidRDefault="00DF027C" w:rsidP="00DF027C">
                            <w:pPr>
                              <w:jc w:val="center"/>
                              <w:rPr>
                                <w:i/>
                                <w:color w:val="800000" w:themeColor="accent6"/>
                                <w:sz w:val="36"/>
                              </w:rPr>
                            </w:pPr>
                            <w:r w:rsidRPr="00AE32E4">
                              <w:rPr>
                                <w:i/>
                                <w:color w:val="800000" w:themeColor="accent6"/>
                                <w:sz w:val="36"/>
                              </w:rPr>
                              <w:t>“</w:t>
                            </w:r>
                            <w:r w:rsidR="008B56A4" w:rsidRPr="00AE32E4">
                              <w:rPr>
                                <w:i/>
                                <w:color w:val="800000" w:themeColor="accent6"/>
                                <w:sz w:val="36"/>
                              </w:rPr>
                              <w:t>Studies show that most gyms loose about 50% of their customers every cycle</w:t>
                            </w:r>
                            <w:r w:rsidRPr="00AE32E4">
                              <w:rPr>
                                <w:i/>
                                <w:color w:val="800000" w:themeColor="accent6"/>
                                <w:sz w:val="36"/>
                              </w:rPr>
                              <w:t>”</w:t>
                            </w:r>
                          </w:p>
                          <w:p w14:paraId="6F50CBB2" w14:textId="1E4B747E" w:rsidR="008B56A4" w:rsidRPr="00AE32E4" w:rsidRDefault="008B56A4" w:rsidP="008B56A4">
                            <w:pPr>
                              <w:jc w:val="right"/>
                              <w:rPr>
                                <w:i/>
                                <w:iCs/>
                                <w:color w:val="800000" w:themeColor="accent6"/>
                              </w:rPr>
                            </w:pPr>
                            <w:r w:rsidRPr="00AE32E4">
                              <w:rPr>
                                <w:i/>
                                <w:iCs/>
                                <w:color w:val="800000" w:themeColor="accent6"/>
                              </w:rPr>
                              <w:t>-ptdirect</w:t>
                            </w:r>
                          </w:p>
                        </w:txbxContent>
                      </v:textbox>
                      <w10:anchorlock/>
                    </v:shape>
                  </w:pict>
                </mc:Fallback>
              </mc:AlternateContent>
            </w:r>
          </w:p>
        </w:tc>
      </w:tr>
      <w:tr w:rsidR="00DF027C" w14:paraId="575A0B09" w14:textId="77777777" w:rsidTr="00DF027C">
        <w:trPr>
          <w:trHeight w:val="5931"/>
        </w:trPr>
        <w:tc>
          <w:tcPr>
            <w:tcW w:w="9999" w:type="dxa"/>
          </w:tcPr>
          <w:p w14:paraId="03A2C694" w14:textId="78D56791" w:rsidR="008B56A4" w:rsidRDefault="00AE32E4" w:rsidP="00AE32E4">
            <w:pPr>
              <w:pStyle w:val="Heading1"/>
            </w:pPr>
            <w:r w:rsidRPr="00AE32E4">
              <w:lastRenderedPageBreak/>
              <w:t>Understanding</w:t>
            </w:r>
          </w:p>
          <w:p w14:paraId="040F3B13" w14:textId="73E87B31" w:rsidR="00AE32E4" w:rsidRPr="008B56A4" w:rsidRDefault="00AE32E4" w:rsidP="00AE32E4">
            <w:pPr>
              <w:pStyle w:val="Content"/>
            </w:pPr>
            <w:r w:rsidRPr="00E05D6F">
              <w:rPr>
                <w:noProof/>
              </w:rPr>
              <mc:AlternateContent>
                <mc:Choice Requires="wpg">
                  <w:drawing>
                    <wp:anchor distT="0" distB="0" distL="114300" distR="114300" simplePos="0" relativeHeight="251664384" behindDoc="0" locked="0" layoutInCell="1" allowOverlap="1" wp14:anchorId="03585157" wp14:editId="02C91304">
                      <wp:simplePos x="0" y="0"/>
                      <wp:positionH relativeFrom="column">
                        <wp:posOffset>98213</wp:posOffset>
                      </wp:positionH>
                      <wp:positionV relativeFrom="paragraph">
                        <wp:posOffset>705485</wp:posOffset>
                      </wp:positionV>
                      <wp:extent cx="6000084" cy="7246656"/>
                      <wp:effectExtent l="0" t="0" r="1270" b="0"/>
                      <wp:wrapNone/>
                      <wp:docPr id="14" name="Group 45"/>
                      <wp:cNvGraphicFramePr xmlns:a="http://schemas.openxmlformats.org/drawingml/2006/main"/>
                      <a:graphic xmlns:a="http://schemas.openxmlformats.org/drawingml/2006/main">
                        <a:graphicData uri="http://schemas.microsoft.com/office/word/2010/wordprocessingGroup">
                          <wpg:wgp>
                            <wpg:cNvGrpSpPr/>
                            <wpg:grpSpPr>
                              <a:xfrm>
                                <a:off x="0" y="0"/>
                                <a:ext cx="6000084" cy="7246656"/>
                                <a:chOff x="0" y="1802210"/>
                                <a:chExt cx="6000086" cy="7246656"/>
                              </a:xfrm>
                            </wpg:grpSpPr>
                            <wpg:grpSp>
                              <wpg:cNvPr id="15" name="Group 15"/>
                              <wpg:cNvGrpSpPr/>
                              <wpg:grpSpPr>
                                <a:xfrm>
                                  <a:off x="0" y="3344547"/>
                                  <a:ext cx="6000084" cy="1082432"/>
                                  <a:chOff x="0" y="3344547"/>
                                  <a:chExt cx="8000112" cy="1443243"/>
                                </a:xfrm>
                              </wpg:grpSpPr>
                              <wpg:grpSp>
                                <wpg:cNvPr id="16" name="Group 16"/>
                                <wpg:cNvGrpSpPr/>
                                <wpg:grpSpPr>
                                  <a:xfrm>
                                    <a:off x="1580701" y="3344547"/>
                                    <a:ext cx="6419411" cy="1443243"/>
                                    <a:chOff x="1580701" y="3344547"/>
                                    <a:chExt cx="8512806" cy="1913890"/>
                                  </a:xfrm>
                                </wpg:grpSpPr>
                                <wps:wsp>
                                  <wps:cNvPr id="17" name="Freeform 4"/>
                                  <wps:cNvSpPr/>
                                  <wps:spPr>
                                    <a:xfrm>
                                      <a:off x="1580701" y="3344547"/>
                                      <a:ext cx="8512806" cy="1913890"/>
                                    </a:xfrm>
                                    <a:custGeom>
                                      <a:avLst/>
                                      <a:gdLst/>
                                      <a:ahLst/>
                                      <a:cxnLst/>
                                      <a:rect l="l" t="t" r="r" b="b"/>
                                      <a:pathLst>
                                        <a:path w="8512806" h="1913890">
                                          <a:moveTo>
                                            <a:pt x="8388345" y="1913890"/>
                                          </a:moveTo>
                                          <a:lnTo>
                                            <a:pt x="124460" y="1913890"/>
                                          </a:lnTo>
                                          <a:cubicBezTo>
                                            <a:pt x="55880" y="1913890"/>
                                            <a:pt x="0" y="1858010"/>
                                            <a:pt x="0" y="1789430"/>
                                          </a:cubicBezTo>
                                          <a:lnTo>
                                            <a:pt x="0" y="124460"/>
                                          </a:lnTo>
                                          <a:cubicBezTo>
                                            <a:pt x="0" y="55880"/>
                                            <a:pt x="55880" y="0"/>
                                            <a:pt x="124460" y="0"/>
                                          </a:cubicBezTo>
                                          <a:lnTo>
                                            <a:pt x="8388345" y="0"/>
                                          </a:lnTo>
                                          <a:cubicBezTo>
                                            <a:pt x="8456926" y="0"/>
                                            <a:pt x="8512806" y="55880"/>
                                            <a:pt x="8512806" y="124460"/>
                                          </a:cubicBezTo>
                                          <a:lnTo>
                                            <a:pt x="8512806" y="1789430"/>
                                          </a:lnTo>
                                          <a:cubicBezTo>
                                            <a:pt x="8512806" y="1858010"/>
                                            <a:pt x="8456926" y="1913890"/>
                                            <a:pt x="8388345" y="1913890"/>
                                          </a:cubicBezTo>
                                          <a:close/>
                                        </a:path>
                                      </a:pathLst>
                                    </a:custGeom>
                                    <a:solidFill>
                                      <a:srgbClr val="FF9F9F"/>
                                    </a:solidFill>
                                  </wps:spPr>
                                  <wps:bodyPr/>
                                </wps:wsp>
                              </wpg:grpSp>
                              <wpg:grpSp>
                                <wpg:cNvPr id="18" name="Group 18"/>
                                <wpg:cNvGrpSpPr/>
                                <wpg:grpSpPr>
                                  <a:xfrm>
                                    <a:off x="0" y="3344547"/>
                                    <a:ext cx="1404618" cy="1443243"/>
                                    <a:chOff x="0" y="3344547"/>
                                    <a:chExt cx="1862669" cy="1913890"/>
                                  </a:xfrm>
                                </wpg:grpSpPr>
                                <wps:wsp>
                                  <wps:cNvPr id="19" name="Freeform 6"/>
                                  <wps:cNvSpPr/>
                                  <wps:spPr>
                                    <a:xfrm>
                                      <a:off x="0" y="3344547"/>
                                      <a:ext cx="1862669" cy="1913890"/>
                                    </a:xfrm>
                                    <a:custGeom>
                                      <a:avLst/>
                                      <a:gdLst/>
                                      <a:ahLst/>
                                      <a:cxnLst/>
                                      <a:rect l="l" t="t" r="r" b="b"/>
                                      <a:pathLst>
                                        <a:path w="1862669" h="1913890">
                                          <a:moveTo>
                                            <a:pt x="1738208" y="1913890"/>
                                          </a:moveTo>
                                          <a:lnTo>
                                            <a:pt x="124460" y="1913890"/>
                                          </a:lnTo>
                                          <a:cubicBezTo>
                                            <a:pt x="55880" y="1913890"/>
                                            <a:pt x="0" y="1858010"/>
                                            <a:pt x="0" y="1789430"/>
                                          </a:cubicBezTo>
                                          <a:lnTo>
                                            <a:pt x="0" y="124460"/>
                                          </a:lnTo>
                                          <a:cubicBezTo>
                                            <a:pt x="0" y="55880"/>
                                            <a:pt x="55880" y="0"/>
                                            <a:pt x="124460" y="0"/>
                                          </a:cubicBezTo>
                                          <a:lnTo>
                                            <a:pt x="1738209" y="0"/>
                                          </a:lnTo>
                                          <a:cubicBezTo>
                                            <a:pt x="1806789" y="0"/>
                                            <a:pt x="1862669" y="55880"/>
                                            <a:pt x="1862669" y="124460"/>
                                          </a:cubicBezTo>
                                          <a:lnTo>
                                            <a:pt x="1862669" y="1789430"/>
                                          </a:lnTo>
                                          <a:cubicBezTo>
                                            <a:pt x="1862669" y="1858010"/>
                                            <a:pt x="1806789" y="1913890"/>
                                            <a:pt x="1738209" y="1913890"/>
                                          </a:cubicBezTo>
                                          <a:close/>
                                        </a:path>
                                      </a:pathLst>
                                    </a:custGeom>
                                    <a:solidFill>
                                      <a:schemeClr val="accent6"/>
                                    </a:solidFill>
                                    <a:ln>
                                      <a:noFill/>
                                    </a:ln>
                                  </wps:spPr>
                                  <wps:bodyPr/>
                                </wps:wsp>
                              </wpg:grpSp>
                              <wps:wsp>
                                <wps:cNvPr id="22" name="TextBox 7"/>
                                <wps:cNvSpPr txBox="1"/>
                                <wps:spPr>
                                  <a:xfrm>
                                    <a:off x="258644" y="3742980"/>
                                    <a:ext cx="887307" cy="596053"/>
                                  </a:xfrm>
                                  <a:prstGeom prst="rect">
                                    <a:avLst/>
                                  </a:prstGeom>
                                </wps:spPr>
                                <wps:txbx>
                                  <w:txbxContent>
                                    <w:p w14:paraId="136A1273" w14:textId="77777777" w:rsidR="00AE32E4" w:rsidRPr="003143B5" w:rsidRDefault="00AE32E4" w:rsidP="00AE32E4">
                                      <w:pPr>
                                        <w:spacing w:line="704" w:lineRule="exact"/>
                                        <w:jc w:val="center"/>
                                        <w:rPr>
                                          <w:rFonts w:ascii="Poppins Bold" w:hAnsi="Poppins Bold"/>
                                          <w:color w:val="FFFFFF" w:themeColor="background1"/>
                                          <w:kern w:val="24"/>
                                          <w:sz w:val="70"/>
                                          <w:szCs w:val="70"/>
                                        </w:rPr>
                                      </w:pPr>
                                      <w:r w:rsidRPr="003143B5">
                                        <w:rPr>
                                          <w:rFonts w:ascii="Poppins Bold" w:hAnsi="Poppins Bold"/>
                                          <w:color w:val="FFFFFF" w:themeColor="background1"/>
                                          <w:kern w:val="24"/>
                                          <w:sz w:val="70"/>
                                          <w:szCs w:val="70"/>
                                        </w:rPr>
                                        <w:t>M</w:t>
                                      </w:r>
                                    </w:p>
                                  </w:txbxContent>
                                </wps:txbx>
                                <wps:bodyPr lIns="0" tIns="0" rIns="0" bIns="0" rtlCol="0" anchor="t">
                                  <a:spAutoFit/>
                                </wps:bodyPr>
                              </wps:wsp>
                              <wps:wsp>
                                <wps:cNvPr id="23" name="TextBox 8"/>
                                <wps:cNvSpPr txBox="1"/>
                                <wps:spPr>
                                  <a:xfrm>
                                    <a:off x="1845871" y="3764016"/>
                                    <a:ext cx="5885182" cy="604520"/>
                                  </a:xfrm>
                                  <a:prstGeom prst="rect">
                                    <a:avLst/>
                                  </a:prstGeom>
                                </wps:spPr>
                                <wps:txbx>
                                  <w:txbxContent>
                                    <w:p w14:paraId="67528B9C" w14:textId="6001FD82" w:rsidR="00AE32E4" w:rsidRPr="003143B5" w:rsidRDefault="003143B5" w:rsidP="00AE32E4">
                                      <w:pPr>
                                        <w:spacing w:line="238" w:lineRule="exact"/>
                                        <w:rPr>
                                          <w:rFonts w:cstheme="minorHAnsi"/>
                                          <w:b w:val="0"/>
                                          <w:bCs/>
                                          <w:color w:val="FFFFFF" w:themeColor="background1"/>
                                          <w:spacing w:val="2"/>
                                          <w:kern w:val="24"/>
                                          <w:szCs w:val="28"/>
                                        </w:rPr>
                                      </w:pPr>
                                      <w:r w:rsidRPr="003143B5">
                                        <w:rPr>
                                          <w:rFonts w:cstheme="minorHAnsi"/>
                                          <w:b w:val="0"/>
                                          <w:bCs/>
                                          <w:color w:val="FFFFFF" w:themeColor="background1"/>
                                          <w:spacing w:val="2"/>
                                          <w:kern w:val="24"/>
                                          <w:szCs w:val="28"/>
                                        </w:rPr>
                                        <w:t>Tracking only cancellations does not provide the whole story. Loyalty should be tracked as well. Tracking both cancellations as well as re-apps will give a better picture.</w:t>
                                      </w:r>
                                    </w:p>
                                  </w:txbxContent>
                                </wps:txbx>
                                <wps:bodyPr lIns="0" tIns="0" rIns="0" bIns="0" rtlCol="0" anchor="t">
                                  <a:spAutoFit/>
                                </wps:bodyPr>
                              </wps:wsp>
                            </wpg:grpSp>
                            <wpg:grpSp>
                              <wpg:cNvPr id="24" name="Group 24"/>
                              <wpg:cNvGrpSpPr/>
                              <wpg:grpSpPr>
                                <a:xfrm>
                                  <a:off x="0" y="4881760"/>
                                  <a:ext cx="6000086" cy="1087556"/>
                                  <a:chOff x="0" y="4881760"/>
                                  <a:chExt cx="8000114" cy="1450075"/>
                                </a:xfrm>
                              </wpg:grpSpPr>
                              <wpg:grpSp>
                                <wpg:cNvPr id="25" name="Group 25"/>
                                <wpg:cNvGrpSpPr/>
                                <wpg:grpSpPr>
                                  <a:xfrm>
                                    <a:off x="0" y="4888592"/>
                                    <a:ext cx="6430395" cy="1443243"/>
                                    <a:chOff x="0" y="4888592"/>
                                    <a:chExt cx="8527370" cy="1913890"/>
                                  </a:xfrm>
                                </wpg:grpSpPr>
                                <wps:wsp>
                                  <wps:cNvPr id="28" name="Freeform 11"/>
                                  <wps:cNvSpPr/>
                                  <wps:spPr>
                                    <a:xfrm>
                                      <a:off x="0" y="4888592"/>
                                      <a:ext cx="8527370" cy="1913890"/>
                                    </a:xfrm>
                                    <a:custGeom>
                                      <a:avLst/>
                                      <a:gdLst/>
                                      <a:ahLst/>
                                      <a:cxnLst/>
                                      <a:rect l="l" t="t" r="r" b="b"/>
                                      <a:pathLst>
                                        <a:path w="8527370" h="1913890">
                                          <a:moveTo>
                                            <a:pt x="8402910" y="1913890"/>
                                          </a:moveTo>
                                          <a:lnTo>
                                            <a:pt x="124460" y="1913890"/>
                                          </a:lnTo>
                                          <a:cubicBezTo>
                                            <a:pt x="55880" y="1913890"/>
                                            <a:pt x="0" y="1858010"/>
                                            <a:pt x="0" y="1789430"/>
                                          </a:cubicBezTo>
                                          <a:lnTo>
                                            <a:pt x="0" y="124460"/>
                                          </a:lnTo>
                                          <a:cubicBezTo>
                                            <a:pt x="0" y="55880"/>
                                            <a:pt x="55880" y="0"/>
                                            <a:pt x="124460" y="0"/>
                                          </a:cubicBezTo>
                                          <a:lnTo>
                                            <a:pt x="8402910" y="0"/>
                                          </a:lnTo>
                                          <a:cubicBezTo>
                                            <a:pt x="8471491" y="0"/>
                                            <a:pt x="8527370" y="55880"/>
                                            <a:pt x="8527370" y="124460"/>
                                          </a:cubicBezTo>
                                          <a:lnTo>
                                            <a:pt x="8527370" y="1789430"/>
                                          </a:lnTo>
                                          <a:cubicBezTo>
                                            <a:pt x="8527370" y="1858010"/>
                                            <a:pt x="8471491" y="1913890"/>
                                            <a:pt x="8402910" y="1913890"/>
                                          </a:cubicBezTo>
                                          <a:close/>
                                        </a:path>
                                      </a:pathLst>
                                    </a:custGeom>
                                    <a:solidFill>
                                      <a:srgbClr val="FF9F9F"/>
                                    </a:solidFill>
                                  </wps:spPr>
                                  <wps:bodyPr/>
                                </wps:wsp>
                              </wpg:grpSp>
                              <wpg:grpSp>
                                <wpg:cNvPr id="29" name="Group 29"/>
                                <wpg:cNvGrpSpPr/>
                                <wpg:grpSpPr>
                                  <a:xfrm>
                                    <a:off x="6595496" y="4881760"/>
                                    <a:ext cx="1404618" cy="1443243"/>
                                    <a:chOff x="6595495" y="4881760"/>
                                    <a:chExt cx="1862669" cy="1913890"/>
                                  </a:xfrm>
                                </wpg:grpSpPr>
                                <wps:wsp>
                                  <wps:cNvPr id="30" name="Freeform 13"/>
                                  <wps:cNvSpPr/>
                                  <wps:spPr>
                                    <a:xfrm>
                                      <a:off x="6595495" y="4881760"/>
                                      <a:ext cx="1862669" cy="1913890"/>
                                    </a:xfrm>
                                    <a:custGeom>
                                      <a:avLst/>
                                      <a:gdLst/>
                                      <a:ahLst/>
                                      <a:cxnLst/>
                                      <a:rect l="l" t="t" r="r" b="b"/>
                                      <a:pathLst>
                                        <a:path w="1862669" h="1913890">
                                          <a:moveTo>
                                            <a:pt x="1738208" y="1913890"/>
                                          </a:moveTo>
                                          <a:lnTo>
                                            <a:pt x="124460" y="1913890"/>
                                          </a:lnTo>
                                          <a:cubicBezTo>
                                            <a:pt x="55880" y="1913890"/>
                                            <a:pt x="0" y="1858010"/>
                                            <a:pt x="0" y="1789430"/>
                                          </a:cubicBezTo>
                                          <a:lnTo>
                                            <a:pt x="0" y="124460"/>
                                          </a:lnTo>
                                          <a:cubicBezTo>
                                            <a:pt x="0" y="55880"/>
                                            <a:pt x="55880" y="0"/>
                                            <a:pt x="124460" y="0"/>
                                          </a:cubicBezTo>
                                          <a:lnTo>
                                            <a:pt x="1738209" y="0"/>
                                          </a:lnTo>
                                          <a:cubicBezTo>
                                            <a:pt x="1806789" y="0"/>
                                            <a:pt x="1862669" y="55880"/>
                                            <a:pt x="1862669" y="124460"/>
                                          </a:cubicBezTo>
                                          <a:lnTo>
                                            <a:pt x="1862669" y="1789430"/>
                                          </a:lnTo>
                                          <a:cubicBezTo>
                                            <a:pt x="1862669" y="1858010"/>
                                            <a:pt x="1806789" y="1913890"/>
                                            <a:pt x="1738209" y="1913890"/>
                                          </a:cubicBezTo>
                                          <a:close/>
                                        </a:path>
                                      </a:pathLst>
                                    </a:custGeom>
                                    <a:solidFill>
                                      <a:schemeClr val="accent6"/>
                                    </a:solidFill>
                                    <a:ln>
                                      <a:noFill/>
                                    </a:ln>
                                  </wps:spPr>
                                  <wps:bodyPr/>
                                </wps:wsp>
                              </wpg:grpSp>
                              <wps:wsp>
                                <wps:cNvPr id="31" name="TextBox 14"/>
                                <wps:cNvSpPr txBox="1"/>
                                <wps:spPr>
                                  <a:xfrm>
                                    <a:off x="6818500" y="5280184"/>
                                    <a:ext cx="957580" cy="596053"/>
                                  </a:xfrm>
                                  <a:prstGeom prst="rect">
                                    <a:avLst/>
                                  </a:prstGeom>
                                </wps:spPr>
                                <wps:txbx>
                                  <w:txbxContent>
                                    <w:p w14:paraId="1EFD1520" w14:textId="77777777" w:rsidR="00AE32E4" w:rsidRPr="003143B5" w:rsidRDefault="00AE32E4" w:rsidP="00AE32E4">
                                      <w:pPr>
                                        <w:spacing w:line="704" w:lineRule="exact"/>
                                        <w:jc w:val="center"/>
                                        <w:rPr>
                                          <w:rFonts w:ascii="Poppins Bold" w:hAnsi="Poppins Bold"/>
                                          <w:color w:val="FFFFFF" w:themeColor="background1"/>
                                          <w:kern w:val="24"/>
                                          <w:sz w:val="70"/>
                                          <w:szCs w:val="70"/>
                                        </w:rPr>
                                      </w:pPr>
                                      <w:r w:rsidRPr="003143B5">
                                        <w:rPr>
                                          <w:rFonts w:ascii="Poppins Bold" w:hAnsi="Poppins Bold"/>
                                          <w:color w:val="FFFFFF" w:themeColor="background1"/>
                                          <w:kern w:val="24"/>
                                          <w:sz w:val="70"/>
                                          <w:szCs w:val="70"/>
                                        </w:rPr>
                                        <w:t>A</w:t>
                                      </w:r>
                                    </w:p>
                                  </w:txbxContent>
                                </wps:txbx>
                                <wps:bodyPr lIns="0" tIns="0" rIns="0" bIns="0" rtlCol="0" anchor="t">
                                  <a:spAutoFit/>
                                </wps:bodyPr>
                              </wps:wsp>
                              <wps:wsp>
                                <wps:cNvPr id="34" name="TextBox 15"/>
                                <wps:cNvSpPr txBox="1"/>
                                <wps:spPr>
                                  <a:xfrm>
                                    <a:off x="271441" y="5301052"/>
                                    <a:ext cx="5885181" cy="806027"/>
                                  </a:xfrm>
                                  <a:prstGeom prst="rect">
                                    <a:avLst/>
                                  </a:prstGeom>
                                </wps:spPr>
                                <wps:txbx>
                                  <w:txbxContent>
                                    <w:p w14:paraId="08E7256D" w14:textId="29DB8D70" w:rsidR="003143B5" w:rsidRPr="003143B5" w:rsidRDefault="003143B5" w:rsidP="00AE32E4">
                                      <w:pPr>
                                        <w:spacing w:line="238" w:lineRule="exact"/>
                                        <w:rPr>
                                          <w:rFonts w:cstheme="minorHAnsi"/>
                                          <w:b w:val="0"/>
                                          <w:bCs/>
                                          <w:color w:val="FFFFFF" w:themeColor="background1"/>
                                          <w:spacing w:val="2"/>
                                          <w:kern w:val="24"/>
                                          <w:szCs w:val="28"/>
                                        </w:rPr>
                                      </w:pPr>
                                      <w:r>
                                        <w:rPr>
                                          <w:rFonts w:cstheme="minorHAnsi"/>
                                          <w:b w:val="0"/>
                                          <w:bCs/>
                                          <w:color w:val="FFFFFF" w:themeColor="background1"/>
                                          <w:spacing w:val="2"/>
                                          <w:kern w:val="24"/>
                                          <w:szCs w:val="28"/>
                                        </w:rPr>
                                        <w:t>Personalized targeting is the current tactic used by gyms worldwide. Providing paths to personalize sessions as well as creating SoP for trains to help with customer interaction while also tracking their performances.</w:t>
                                      </w:r>
                                    </w:p>
                                  </w:txbxContent>
                                </wps:txbx>
                                <wps:bodyPr lIns="0" tIns="0" rIns="0" bIns="0" rtlCol="0" anchor="t">
                                  <a:spAutoFit/>
                                </wps:bodyPr>
                              </wps:wsp>
                            </wpg:grpSp>
                            <pic:pic xmlns:pic="http://schemas.openxmlformats.org/drawingml/2006/picture">
                              <pic:nvPicPr>
                                <pic:cNvPr id="35" name="Graphic 35"/>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a:stretch>
                                  <a:fillRect/>
                                </a:stretch>
                              </pic:blipFill>
                              <pic:spPr>
                                <a:xfrm rot="5868733" flipV="1">
                                  <a:off x="5073664" y="4510571"/>
                                  <a:ext cx="989723" cy="279597"/>
                                </a:xfrm>
                                <a:prstGeom prst="rect">
                                  <a:avLst/>
                                </a:prstGeom>
                              </pic:spPr>
                            </pic:pic>
                            <wpg:grpSp>
                              <wpg:cNvPr id="36" name="Group 36"/>
                              <wpg:cNvGrpSpPr/>
                              <wpg:grpSpPr>
                                <a:xfrm>
                                  <a:off x="0" y="1802210"/>
                                  <a:ext cx="6000086" cy="1087556"/>
                                  <a:chOff x="0" y="1802210"/>
                                  <a:chExt cx="8000114" cy="1450075"/>
                                </a:xfrm>
                              </wpg:grpSpPr>
                              <wpg:grpSp>
                                <wpg:cNvPr id="37" name="Group 37"/>
                                <wpg:cNvGrpSpPr/>
                                <wpg:grpSpPr>
                                  <a:xfrm>
                                    <a:off x="0" y="1809042"/>
                                    <a:ext cx="6430395" cy="1443243"/>
                                    <a:chOff x="0" y="1809042"/>
                                    <a:chExt cx="8527370" cy="1913890"/>
                                  </a:xfrm>
                                </wpg:grpSpPr>
                                <wps:wsp>
                                  <wps:cNvPr id="40" name="Freeform 19"/>
                                  <wps:cNvSpPr/>
                                  <wps:spPr>
                                    <a:xfrm>
                                      <a:off x="0" y="1809042"/>
                                      <a:ext cx="8527370" cy="1913890"/>
                                    </a:xfrm>
                                    <a:custGeom>
                                      <a:avLst/>
                                      <a:gdLst/>
                                      <a:ahLst/>
                                      <a:cxnLst/>
                                      <a:rect l="l" t="t" r="r" b="b"/>
                                      <a:pathLst>
                                        <a:path w="8527370" h="1913890">
                                          <a:moveTo>
                                            <a:pt x="8402910" y="1913890"/>
                                          </a:moveTo>
                                          <a:lnTo>
                                            <a:pt x="124460" y="1913890"/>
                                          </a:lnTo>
                                          <a:cubicBezTo>
                                            <a:pt x="55880" y="1913890"/>
                                            <a:pt x="0" y="1858010"/>
                                            <a:pt x="0" y="1789430"/>
                                          </a:cubicBezTo>
                                          <a:lnTo>
                                            <a:pt x="0" y="124460"/>
                                          </a:lnTo>
                                          <a:cubicBezTo>
                                            <a:pt x="0" y="55880"/>
                                            <a:pt x="55880" y="0"/>
                                            <a:pt x="124460" y="0"/>
                                          </a:cubicBezTo>
                                          <a:lnTo>
                                            <a:pt x="8402910" y="0"/>
                                          </a:lnTo>
                                          <a:cubicBezTo>
                                            <a:pt x="8471491" y="0"/>
                                            <a:pt x="8527370" y="55880"/>
                                            <a:pt x="8527370" y="124460"/>
                                          </a:cubicBezTo>
                                          <a:lnTo>
                                            <a:pt x="8527370" y="1789430"/>
                                          </a:lnTo>
                                          <a:cubicBezTo>
                                            <a:pt x="8527370" y="1858010"/>
                                            <a:pt x="8471491" y="1913890"/>
                                            <a:pt x="8402910" y="1913890"/>
                                          </a:cubicBezTo>
                                          <a:close/>
                                        </a:path>
                                      </a:pathLst>
                                    </a:custGeom>
                                    <a:solidFill>
                                      <a:srgbClr val="FF9F9F"/>
                                    </a:solidFill>
                                  </wps:spPr>
                                  <wps:bodyPr/>
                                </wps:wsp>
                              </wpg:grpSp>
                              <wpg:grpSp>
                                <wpg:cNvPr id="41" name="Group 41"/>
                                <wpg:cNvGrpSpPr/>
                                <wpg:grpSpPr>
                                  <a:xfrm>
                                    <a:off x="6595496" y="1802210"/>
                                    <a:ext cx="1404618" cy="1443243"/>
                                    <a:chOff x="6595495" y="1802210"/>
                                    <a:chExt cx="1862669" cy="1913890"/>
                                  </a:xfrm>
                                </wpg:grpSpPr>
                                <wps:wsp>
                                  <wps:cNvPr id="43" name="Freeform 21"/>
                                  <wps:cNvSpPr/>
                                  <wps:spPr>
                                    <a:xfrm>
                                      <a:off x="6595495" y="1802210"/>
                                      <a:ext cx="1862669" cy="1913890"/>
                                    </a:xfrm>
                                    <a:custGeom>
                                      <a:avLst/>
                                      <a:gdLst/>
                                      <a:ahLst/>
                                      <a:cxnLst/>
                                      <a:rect l="l" t="t" r="r" b="b"/>
                                      <a:pathLst>
                                        <a:path w="1862669" h="1913890">
                                          <a:moveTo>
                                            <a:pt x="1738208" y="1913890"/>
                                          </a:moveTo>
                                          <a:lnTo>
                                            <a:pt x="124460" y="1913890"/>
                                          </a:lnTo>
                                          <a:cubicBezTo>
                                            <a:pt x="55880" y="1913890"/>
                                            <a:pt x="0" y="1858010"/>
                                            <a:pt x="0" y="1789430"/>
                                          </a:cubicBezTo>
                                          <a:lnTo>
                                            <a:pt x="0" y="124460"/>
                                          </a:lnTo>
                                          <a:cubicBezTo>
                                            <a:pt x="0" y="55880"/>
                                            <a:pt x="55880" y="0"/>
                                            <a:pt x="124460" y="0"/>
                                          </a:cubicBezTo>
                                          <a:lnTo>
                                            <a:pt x="1738209" y="0"/>
                                          </a:lnTo>
                                          <a:cubicBezTo>
                                            <a:pt x="1806789" y="0"/>
                                            <a:pt x="1862669" y="55880"/>
                                            <a:pt x="1862669" y="124460"/>
                                          </a:cubicBezTo>
                                          <a:lnTo>
                                            <a:pt x="1862669" y="1789430"/>
                                          </a:lnTo>
                                          <a:cubicBezTo>
                                            <a:pt x="1862669" y="1858010"/>
                                            <a:pt x="1806789" y="1913890"/>
                                            <a:pt x="1738209" y="1913890"/>
                                          </a:cubicBezTo>
                                          <a:close/>
                                        </a:path>
                                      </a:pathLst>
                                    </a:custGeom>
                                    <a:solidFill>
                                      <a:schemeClr val="accent6"/>
                                    </a:solidFill>
                                    <a:ln>
                                      <a:noFill/>
                                    </a:ln>
                                  </wps:spPr>
                                  <wps:bodyPr/>
                                </wps:wsp>
                              </wpg:grpSp>
                              <wps:wsp>
                                <wps:cNvPr id="46" name="TextBox 22"/>
                                <wps:cNvSpPr txBox="1"/>
                                <wps:spPr>
                                  <a:xfrm>
                                    <a:off x="6818500" y="2200653"/>
                                    <a:ext cx="957580" cy="596053"/>
                                  </a:xfrm>
                                  <a:prstGeom prst="rect">
                                    <a:avLst/>
                                  </a:prstGeom>
                                </wps:spPr>
                                <wps:txbx>
                                  <w:txbxContent>
                                    <w:p w14:paraId="269FACE6" w14:textId="77777777" w:rsidR="00AE32E4" w:rsidRPr="003143B5" w:rsidRDefault="00AE32E4" w:rsidP="00AE32E4">
                                      <w:pPr>
                                        <w:spacing w:line="704" w:lineRule="exact"/>
                                        <w:jc w:val="center"/>
                                        <w:rPr>
                                          <w:rFonts w:ascii="Poppins Bold" w:hAnsi="Poppins Bold"/>
                                          <w:color w:val="FFFFFF" w:themeColor="background1"/>
                                          <w:kern w:val="24"/>
                                          <w:sz w:val="70"/>
                                          <w:szCs w:val="70"/>
                                        </w:rPr>
                                      </w:pPr>
                                      <w:r w:rsidRPr="003143B5">
                                        <w:rPr>
                                          <w:rFonts w:ascii="Poppins Bold" w:hAnsi="Poppins Bold"/>
                                          <w:color w:val="FFFFFF" w:themeColor="background1"/>
                                          <w:kern w:val="24"/>
                                          <w:sz w:val="70"/>
                                          <w:szCs w:val="70"/>
                                        </w:rPr>
                                        <w:t>S</w:t>
                                      </w:r>
                                    </w:p>
                                  </w:txbxContent>
                                </wps:txbx>
                                <wps:bodyPr lIns="0" tIns="0" rIns="0" bIns="0" rtlCol="0" anchor="t">
                                  <a:spAutoFit/>
                                </wps:bodyPr>
                              </wps:wsp>
                              <wps:wsp>
                                <wps:cNvPr id="47" name="TextBox 23"/>
                                <wps:cNvSpPr txBox="1"/>
                                <wps:spPr>
                                  <a:xfrm>
                                    <a:off x="543492" y="2415714"/>
                                    <a:ext cx="5886875" cy="201507"/>
                                  </a:xfrm>
                                  <a:prstGeom prst="rect">
                                    <a:avLst/>
                                  </a:prstGeom>
                                </wps:spPr>
                                <wps:txbx>
                                  <w:txbxContent>
                                    <w:p w14:paraId="0A47D1E5" w14:textId="5C77A901" w:rsidR="00AE32E4" w:rsidRPr="003143B5" w:rsidRDefault="003143B5" w:rsidP="00AE32E4">
                                      <w:pPr>
                                        <w:spacing w:line="238" w:lineRule="exact"/>
                                        <w:rPr>
                                          <w:rFonts w:cstheme="minorHAnsi"/>
                                          <w:b w:val="0"/>
                                          <w:bCs/>
                                          <w:color w:val="FFFFFF" w:themeColor="background1"/>
                                          <w:spacing w:val="2"/>
                                          <w:kern w:val="24"/>
                                          <w:sz w:val="44"/>
                                          <w:szCs w:val="44"/>
                                        </w:rPr>
                                      </w:pPr>
                                      <w:r w:rsidRPr="003143B5">
                                        <w:rPr>
                                          <w:rFonts w:cstheme="minorHAnsi"/>
                                          <w:b w:val="0"/>
                                          <w:bCs/>
                                          <w:color w:val="FFFFFF" w:themeColor="background1"/>
                                          <w:spacing w:val="2"/>
                                          <w:kern w:val="24"/>
                                          <w:szCs w:val="28"/>
                                        </w:rPr>
                                        <w:t>Reduce the churn rate based on our findings.</w:t>
                                      </w:r>
                                    </w:p>
                                  </w:txbxContent>
                                </wps:txbx>
                                <wps:bodyPr lIns="0" tIns="0" rIns="0" bIns="0" rtlCol="0" anchor="t">
                                  <a:spAutoFit/>
                                </wps:bodyPr>
                              </wps:wsp>
                            </wpg:grpSp>
                            <wpg:grpSp>
                              <wpg:cNvPr id="48" name="Group 48"/>
                              <wpg:cNvGrpSpPr/>
                              <wpg:grpSpPr>
                                <a:xfrm>
                                  <a:off x="0" y="7961310"/>
                                  <a:ext cx="6000086" cy="1087556"/>
                                  <a:chOff x="0" y="7961310"/>
                                  <a:chExt cx="8000114" cy="1450075"/>
                                </a:xfrm>
                              </wpg:grpSpPr>
                              <wpg:grpSp>
                                <wpg:cNvPr id="49" name="Group 49"/>
                                <wpg:cNvGrpSpPr/>
                                <wpg:grpSpPr>
                                  <a:xfrm>
                                    <a:off x="0" y="7968142"/>
                                    <a:ext cx="6430395" cy="1443243"/>
                                    <a:chOff x="0" y="7968142"/>
                                    <a:chExt cx="8527370" cy="1913890"/>
                                  </a:xfrm>
                                </wpg:grpSpPr>
                                <wps:wsp>
                                  <wps:cNvPr id="50" name="Freeform 26"/>
                                  <wps:cNvSpPr/>
                                  <wps:spPr>
                                    <a:xfrm>
                                      <a:off x="0" y="7968142"/>
                                      <a:ext cx="8527370" cy="1913890"/>
                                    </a:xfrm>
                                    <a:custGeom>
                                      <a:avLst/>
                                      <a:gdLst/>
                                      <a:ahLst/>
                                      <a:cxnLst/>
                                      <a:rect l="l" t="t" r="r" b="b"/>
                                      <a:pathLst>
                                        <a:path w="8527370" h="1913890">
                                          <a:moveTo>
                                            <a:pt x="8402910" y="1913890"/>
                                          </a:moveTo>
                                          <a:lnTo>
                                            <a:pt x="124460" y="1913890"/>
                                          </a:lnTo>
                                          <a:cubicBezTo>
                                            <a:pt x="55880" y="1913890"/>
                                            <a:pt x="0" y="1858010"/>
                                            <a:pt x="0" y="1789430"/>
                                          </a:cubicBezTo>
                                          <a:lnTo>
                                            <a:pt x="0" y="124460"/>
                                          </a:lnTo>
                                          <a:cubicBezTo>
                                            <a:pt x="0" y="55880"/>
                                            <a:pt x="55880" y="0"/>
                                            <a:pt x="124460" y="0"/>
                                          </a:cubicBezTo>
                                          <a:lnTo>
                                            <a:pt x="8402910" y="0"/>
                                          </a:lnTo>
                                          <a:cubicBezTo>
                                            <a:pt x="8471491" y="0"/>
                                            <a:pt x="8527370" y="55880"/>
                                            <a:pt x="8527370" y="124460"/>
                                          </a:cubicBezTo>
                                          <a:lnTo>
                                            <a:pt x="8527370" y="1789430"/>
                                          </a:lnTo>
                                          <a:cubicBezTo>
                                            <a:pt x="8527370" y="1858010"/>
                                            <a:pt x="8471491" y="1913890"/>
                                            <a:pt x="8402910" y="1913890"/>
                                          </a:cubicBezTo>
                                          <a:close/>
                                        </a:path>
                                      </a:pathLst>
                                    </a:custGeom>
                                    <a:solidFill>
                                      <a:srgbClr val="FF9F9F"/>
                                    </a:solidFill>
                                  </wps:spPr>
                                  <wps:bodyPr/>
                                </wps:wsp>
                              </wpg:grpSp>
                              <wpg:grpSp>
                                <wpg:cNvPr id="51" name="Group 51"/>
                                <wpg:cNvGrpSpPr/>
                                <wpg:grpSpPr>
                                  <a:xfrm>
                                    <a:off x="6595496" y="7961310"/>
                                    <a:ext cx="1404618" cy="1443243"/>
                                    <a:chOff x="6595495" y="7961310"/>
                                    <a:chExt cx="1862669" cy="1913890"/>
                                  </a:xfrm>
                                </wpg:grpSpPr>
                                <wps:wsp>
                                  <wps:cNvPr id="52" name="Freeform 28"/>
                                  <wps:cNvSpPr/>
                                  <wps:spPr>
                                    <a:xfrm>
                                      <a:off x="6595495" y="7961310"/>
                                      <a:ext cx="1862669" cy="1913890"/>
                                    </a:xfrm>
                                    <a:custGeom>
                                      <a:avLst/>
                                      <a:gdLst/>
                                      <a:ahLst/>
                                      <a:cxnLst/>
                                      <a:rect l="l" t="t" r="r" b="b"/>
                                      <a:pathLst>
                                        <a:path w="1862669" h="1913890">
                                          <a:moveTo>
                                            <a:pt x="1738208" y="1913890"/>
                                          </a:moveTo>
                                          <a:lnTo>
                                            <a:pt x="124460" y="1913890"/>
                                          </a:lnTo>
                                          <a:cubicBezTo>
                                            <a:pt x="55880" y="1913890"/>
                                            <a:pt x="0" y="1858010"/>
                                            <a:pt x="0" y="1789430"/>
                                          </a:cubicBezTo>
                                          <a:lnTo>
                                            <a:pt x="0" y="124460"/>
                                          </a:lnTo>
                                          <a:cubicBezTo>
                                            <a:pt x="0" y="55880"/>
                                            <a:pt x="55880" y="0"/>
                                            <a:pt x="124460" y="0"/>
                                          </a:cubicBezTo>
                                          <a:lnTo>
                                            <a:pt x="1738209" y="0"/>
                                          </a:lnTo>
                                          <a:cubicBezTo>
                                            <a:pt x="1806789" y="0"/>
                                            <a:pt x="1862669" y="55880"/>
                                            <a:pt x="1862669" y="124460"/>
                                          </a:cubicBezTo>
                                          <a:lnTo>
                                            <a:pt x="1862669" y="1789430"/>
                                          </a:lnTo>
                                          <a:cubicBezTo>
                                            <a:pt x="1862669" y="1858010"/>
                                            <a:pt x="1806789" y="1913890"/>
                                            <a:pt x="1738209" y="1913890"/>
                                          </a:cubicBezTo>
                                          <a:close/>
                                        </a:path>
                                      </a:pathLst>
                                    </a:custGeom>
                                    <a:solidFill>
                                      <a:schemeClr val="accent6"/>
                                    </a:solidFill>
                                    <a:ln>
                                      <a:noFill/>
                                    </a:ln>
                                  </wps:spPr>
                                  <wps:bodyPr/>
                                </wps:wsp>
                              </wpg:grpSp>
                              <wps:wsp>
                                <wps:cNvPr id="53" name="TextBox 29"/>
                                <wps:cNvSpPr txBox="1"/>
                                <wps:spPr>
                                  <a:xfrm>
                                    <a:off x="6818500" y="8359715"/>
                                    <a:ext cx="957580" cy="596053"/>
                                  </a:xfrm>
                                  <a:prstGeom prst="rect">
                                    <a:avLst/>
                                  </a:prstGeom>
                                </wps:spPr>
                                <wps:txbx>
                                  <w:txbxContent>
                                    <w:p w14:paraId="7B102F79" w14:textId="77777777" w:rsidR="00AE32E4" w:rsidRPr="003143B5" w:rsidRDefault="00AE32E4" w:rsidP="00AE32E4">
                                      <w:pPr>
                                        <w:spacing w:line="704" w:lineRule="exact"/>
                                        <w:jc w:val="center"/>
                                        <w:rPr>
                                          <w:rFonts w:ascii="Poppins Bold" w:hAnsi="Poppins Bold"/>
                                          <w:color w:val="FFFFFF" w:themeColor="background1"/>
                                          <w:kern w:val="24"/>
                                          <w:sz w:val="70"/>
                                          <w:szCs w:val="70"/>
                                        </w:rPr>
                                      </w:pPr>
                                      <w:r w:rsidRPr="003143B5">
                                        <w:rPr>
                                          <w:rFonts w:ascii="Poppins Bold" w:hAnsi="Poppins Bold"/>
                                          <w:color w:val="FFFFFF" w:themeColor="background1"/>
                                          <w:kern w:val="24"/>
                                          <w:sz w:val="70"/>
                                          <w:szCs w:val="70"/>
                                        </w:rPr>
                                        <w:t>T</w:t>
                                      </w:r>
                                    </w:p>
                                  </w:txbxContent>
                                </wps:txbx>
                                <wps:bodyPr lIns="0" tIns="0" rIns="0" bIns="0" rtlCol="0" anchor="t">
                                  <a:spAutoFit/>
                                </wps:bodyPr>
                              </wps:wsp>
                              <wps:wsp>
                                <wps:cNvPr id="54" name="TextBox 30"/>
                                <wps:cNvSpPr txBox="1"/>
                                <wps:spPr>
                                  <a:xfrm>
                                    <a:off x="271633" y="8483443"/>
                                    <a:ext cx="5885181" cy="403013"/>
                                  </a:xfrm>
                                  <a:prstGeom prst="rect">
                                    <a:avLst/>
                                  </a:prstGeom>
                                </wps:spPr>
                                <wps:txbx>
                                  <w:txbxContent>
                                    <w:p w14:paraId="36F3302C" w14:textId="589C05E0" w:rsidR="00AE32E4" w:rsidRPr="00685A2A" w:rsidRDefault="00685A2A" w:rsidP="00AE32E4">
                                      <w:pPr>
                                        <w:spacing w:line="238" w:lineRule="exact"/>
                                        <w:rPr>
                                          <w:rFonts w:cstheme="minorHAnsi"/>
                                          <w:b w:val="0"/>
                                          <w:bCs/>
                                          <w:color w:val="FFFFFF" w:themeColor="background1"/>
                                          <w:spacing w:val="2"/>
                                          <w:kern w:val="24"/>
                                          <w:szCs w:val="28"/>
                                        </w:rPr>
                                      </w:pPr>
                                      <w:r>
                                        <w:rPr>
                                          <w:rFonts w:cstheme="minorHAnsi"/>
                                          <w:b w:val="0"/>
                                          <w:bCs/>
                                          <w:color w:val="FFFFFF" w:themeColor="background1"/>
                                          <w:spacing w:val="2"/>
                                          <w:kern w:val="24"/>
                                          <w:szCs w:val="28"/>
                                        </w:rPr>
                                        <w:t>There is no set time limit for this goal. Will have to be discussed with Don</w:t>
                                      </w:r>
                                    </w:p>
                                  </w:txbxContent>
                                </wps:txbx>
                                <wps:bodyPr lIns="0" tIns="0" rIns="0" bIns="0" rtlCol="0" anchor="t">
                                  <a:spAutoFit/>
                                </wps:bodyPr>
                              </wps:wsp>
                            </wpg:grpSp>
                            <wpg:grpSp>
                              <wpg:cNvPr id="55" name="Group 55"/>
                              <wpg:cNvGrpSpPr/>
                              <wpg:grpSpPr>
                                <a:xfrm>
                                  <a:off x="0" y="6424097"/>
                                  <a:ext cx="6000084" cy="1082432"/>
                                  <a:chOff x="0" y="6424097"/>
                                  <a:chExt cx="8000112" cy="1443243"/>
                                </a:xfrm>
                              </wpg:grpSpPr>
                              <wpg:grpSp>
                                <wpg:cNvPr id="56" name="Group 56"/>
                                <wpg:cNvGrpSpPr/>
                                <wpg:grpSpPr>
                                  <a:xfrm>
                                    <a:off x="1580701" y="6424097"/>
                                    <a:ext cx="6419411" cy="1443243"/>
                                    <a:chOff x="1580701" y="6424097"/>
                                    <a:chExt cx="8512806" cy="1913890"/>
                                  </a:xfrm>
                                </wpg:grpSpPr>
                                <wps:wsp>
                                  <wps:cNvPr id="57" name="Freeform 33"/>
                                  <wps:cNvSpPr/>
                                  <wps:spPr>
                                    <a:xfrm>
                                      <a:off x="1580701" y="6424097"/>
                                      <a:ext cx="8512806" cy="1913890"/>
                                    </a:xfrm>
                                    <a:custGeom>
                                      <a:avLst/>
                                      <a:gdLst/>
                                      <a:ahLst/>
                                      <a:cxnLst/>
                                      <a:rect l="l" t="t" r="r" b="b"/>
                                      <a:pathLst>
                                        <a:path w="8512806" h="1913890">
                                          <a:moveTo>
                                            <a:pt x="8388345" y="1913890"/>
                                          </a:moveTo>
                                          <a:lnTo>
                                            <a:pt x="124460" y="1913890"/>
                                          </a:lnTo>
                                          <a:cubicBezTo>
                                            <a:pt x="55880" y="1913890"/>
                                            <a:pt x="0" y="1858010"/>
                                            <a:pt x="0" y="1789430"/>
                                          </a:cubicBezTo>
                                          <a:lnTo>
                                            <a:pt x="0" y="124460"/>
                                          </a:lnTo>
                                          <a:cubicBezTo>
                                            <a:pt x="0" y="55880"/>
                                            <a:pt x="55880" y="0"/>
                                            <a:pt x="124460" y="0"/>
                                          </a:cubicBezTo>
                                          <a:lnTo>
                                            <a:pt x="8388345" y="0"/>
                                          </a:lnTo>
                                          <a:cubicBezTo>
                                            <a:pt x="8456926" y="0"/>
                                            <a:pt x="8512806" y="55880"/>
                                            <a:pt x="8512806" y="124460"/>
                                          </a:cubicBezTo>
                                          <a:lnTo>
                                            <a:pt x="8512806" y="1789430"/>
                                          </a:lnTo>
                                          <a:cubicBezTo>
                                            <a:pt x="8512806" y="1858010"/>
                                            <a:pt x="8456926" y="1913890"/>
                                            <a:pt x="8388345" y="1913890"/>
                                          </a:cubicBezTo>
                                          <a:close/>
                                        </a:path>
                                      </a:pathLst>
                                    </a:custGeom>
                                    <a:solidFill>
                                      <a:srgbClr val="FF9F9F"/>
                                    </a:solidFill>
                                  </wps:spPr>
                                  <wps:bodyPr/>
                                </wps:wsp>
                              </wpg:grpSp>
                              <wpg:grpSp>
                                <wpg:cNvPr id="58" name="Group 58"/>
                                <wpg:cNvGrpSpPr/>
                                <wpg:grpSpPr>
                                  <a:xfrm>
                                    <a:off x="0" y="6424097"/>
                                    <a:ext cx="1404618" cy="1443243"/>
                                    <a:chOff x="0" y="6424097"/>
                                    <a:chExt cx="1862669" cy="1913890"/>
                                  </a:xfrm>
                                </wpg:grpSpPr>
                                <wps:wsp>
                                  <wps:cNvPr id="59" name="Freeform 35"/>
                                  <wps:cNvSpPr/>
                                  <wps:spPr>
                                    <a:xfrm>
                                      <a:off x="0" y="6424097"/>
                                      <a:ext cx="1862669" cy="1913890"/>
                                    </a:xfrm>
                                    <a:custGeom>
                                      <a:avLst/>
                                      <a:gdLst/>
                                      <a:ahLst/>
                                      <a:cxnLst/>
                                      <a:rect l="l" t="t" r="r" b="b"/>
                                      <a:pathLst>
                                        <a:path w="1862669" h="1913890">
                                          <a:moveTo>
                                            <a:pt x="1738208" y="1913890"/>
                                          </a:moveTo>
                                          <a:lnTo>
                                            <a:pt x="124460" y="1913890"/>
                                          </a:lnTo>
                                          <a:cubicBezTo>
                                            <a:pt x="55880" y="1913890"/>
                                            <a:pt x="0" y="1858010"/>
                                            <a:pt x="0" y="1789430"/>
                                          </a:cubicBezTo>
                                          <a:lnTo>
                                            <a:pt x="0" y="124460"/>
                                          </a:lnTo>
                                          <a:cubicBezTo>
                                            <a:pt x="0" y="55880"/>
                                            <a:pt x="55880" y="0"/>
                                            <a:pt x="124460" y="0"/>
                                          </a:cubicBezTo>
                                          <a:lnTo>
                                            <a:pt x="1738209" y="0"/>
                                          </a:lnTo>
                                          <a:cubicBezTo>
                                            <a:pt x="1806789" y="0"/>
                                            <a:pt x="1862669" y="55880"/>
                                            <a:pt x="1862669" y="124460"/>
                                          </a:cubicBezTo>
                                          <a:lnTo>
                                            <a:pt x="1862669" y="1789430"/>
                                          </a:lnTo>
                                          <a:cubicBezTo>
                                            <a:pt x="1862669" y="1858010"/>
                                            <a:pt x="1806789" y="1913890"/>
                                            <a:pt x="1738209" y="1913890"/>
                                          </a:cubicBezTo>
                                          <a:close/>
                                        </a:path>
                                      </a:pathLst>
                                    </a:custGeom>
                                    <a:solidFill>
                                      <a:schemeClr val="accent6"/>
                                    </a:solidFill>
                                    <a:ln>
                                      <a:noFill/>
                                    </a:ln>
                                  </wps:spPr>
                                  <wps:bodyPr/>
                                </wps:wsp>
                              </wpg:grpSp>
                              <wps:wsp>
                                <wps:cNvPr id="60" name="TextBox 36"/>
                                <wps:cNvSpPr txBox="1"/>
                                <wps:spPr>
                                  <a:xfrm>
                                    <a:off x="258644" y="6822512"/>
                                    <a:ext cx="887307" cy="596053"/>
                                  </a:xfrm>
                                  <a:prstGeom prst="rect">
                                    <a:avLst/>
                                  </a:prstGeom>
                                </wps:spPr>
                                <wps:txbx>
                                  <w:txbxContent>
                                    <w:p w14:paraId="4FA5F864" w14:textId="77777777" w:rsidR="00AE32E4" w:rsidRPr="003143B5" w:rsidRDefault="00AE32E4" w:rsidP="00AE32E4">
                                      <w:pPr>
                                        <w:spacing w:line="704" w:lineRule="exact"/>
                                        <w:jc w:val="center"/>
                                        <w:rPr>
                                          <w:rFonts w:ascii="Poppins Bold" w:hAnsi="Poppins Bold"/>
                                          <w:color w:val="FFFFFF" w:themeColor="background1"/>
                                          <w:kern w:val="24"/>
                                          <w:sz w:val="70"/>
                                          <w:szCs w:val="70"/>
                                        </w:rPr>
                                      </w:pPr>
                                      <w:r w:rsidRPr="003143B5">
                                        <w:rPr>
                                          <w:rFonts w:ascii="Poppins Bold" w:hAnsi="Poppins Bold"/>
                                          <w:color w:val="FFFFFF" w:themeColor="background1"/>
                                          <w:kern w:val="24"/>
                                          <w:sz w:val="70"/>
                                          <w:szCs w:val="70"/>
                                        </w:rPr>
                                        <w:t>R</w:t>
                                      </w:r>
                                    </w:p>
                                  </w:txbxContent>
                                </wps:txbx>
                                <wps:bodyPr lIns="0" tIns="0" rIns="0" bIns="0" rtlCol="0" anchor="t">
                                  <a:spAutoFit/>
                                </wps:bodyPr>
                              </wps:wsp>
                              <wps:wsp>
                                <wps:cNvPr id="61" name="TextBox 37"/>
                                <wps:cNvSpPr txBox="1"/>
                                <wps:spPr>
                                  <a:xfrm>
                                    <a:off x="1846242" y="6939485"/>
                                    <a:ext cx="5885182" cy="403013"/>
                                  </a:xfrm>
                                  <a:prstGeom prst="rect">
                                    <a:avLst/>
                                  </a:prstGeom>
                                </wps:spPr>
                                <wps:txbx>
                                  <w:txbxContent>
                                    <w:p w14:paraId="2DFA2934" w14:textId="5F38C15F" w:rsidR="00AE32E4" w:rsidRPr="003143B5" w:rsidRDefault="00685A2A" w:rsidP="00AE32E4">
                                      <w:pPr>
                                        <w:spacing w:line="238" w:lineRule="exact"/>
                                        <w:rPr>
                                          <w:rFonts w:cstheme="minorHAnsi"/>
                                          <w:b w:val="0"/>
                                          <w:bCs/>
                                          <w:color w:val="FFFFFF" w:themeColor="background1"/>
                                          <w:spacing w:val="2"/>
                                          <w:kern w:val="24"/>
                                          <w:szCs w:val="28"/>
                                        </w:rPr>
                                      </w:pPr>
                                      <w:r>
                                        <w:rPr>
                                          <w:rFonts w:cstheme="minorHAnsi"/>
                                          <w:b w:val="0"/>
                                          <w:bCs/>
                                          <w:color w:val="FFFFFF" w:themeColor="background1"/>
                                          <w:spacing w:val="2"/>
                                          <w:kern w:val="24"/>
                                          <w:szCs w:val="28"/>
                                        </w:rPr>
                                        <w:t>Reducing churn rate will be a net increase in finances and in marketing/branding</w:t>
                                      </w:r>
                                    </w:p>
                                  </w:txbxContent>
                                </wps:txbx>
                                <wps:bodyPr lIns="0" tIns="0" rIns="0" bIns="0" rtlCol="0" anchor="t">
                                  <a:spAutoFit/>
                                </wps:bodyPr>
                              </wps:wsp>
                            </wpg:grpSp>
                            <pic:pic xmlns:pic="http://schemas.openxmlformats.org/drawingml/2006/picture">
                              <pic:nvPicPr>
                                <pic:cNvPr id="62" name="Graphic 62"/>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a:stretch>
                                  <a:fillRect/>
                                </a:stretch>
                              </pic:blipFill>
                              <pic:spPr>
                                <a:xfrm rot="3955469">
                                  <a:off x="-151597" y="3029129"/>
                                  <a:ext cx="907397" cy="256340"/>
                                </a:xfrm>
                                <a:prstGeom prst="rect">
                                  <a:avLst/>
                                </a:prstGeom>
                              </pic:spPr>
                            </pic:pic>
                            <pic:pic xmlns:pic="http://schemas.openxmlformats.org/drawingml/2006/picture">
                              <pic:nvPicPr>
                                <pic:cNvPr id="63" name="Graphic 63"/>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a:stretch>
                                  <a:fillRect/>
                                </a:stretch>
                              </pic:blipFill>
                              <pic:spPr>
                                <a:xfrm rot="5868733" flipV="1">
                                  <a:off x="5073664" y="7478672"/>
                                  <a:ext cx="989723" cy="279597"/>
                                </a:xfrm>
                                <a:prstGeom prst="rect">
                                  <a:avLst/>
                                </a:prstGeom>
                              </pic:spPr>
                            </pic:pic>
                            <pic:pic xmlns:pic="http://schemas.openxmlformats.org/drawingml/2006/picture">
                              <pic:nvPicPr>
                                <pic:cNvPr id="64" name="Graphic 6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a:stretch>
                                  <a:fillRect/>
                                </a:stretch>
                              </pic:blipFill>
                              <pic:spPr>
                                <a:xfrm rot="3955469">
                                  <a:off x="-151597" y="6105230"/>
                                  <a:ext cx="907397" cy="256340"/>
                                </a:xfrm>
                                <a:prstGeom prst="rect">
                                  <a:avLst/>
                                </a:prstGeom>
                              </pic:spPr>
                            </pic:pic>
                          </wpg:wgp>
                        </a:graphicData>
                      </a:graphic>
                      <wp14:sizeRelV relativeFrom="margin">
                        <wp14:pctHeight>0</wp14:pctHeight>
                      </wp14:sizeRelV>
                    </wp:anchor>
                  </w:drawing>
                </mc:Choice>
                <mc:Fallback>
                  <w:pict>
                    <v:group w14:anchorId="03585157" id="Group 45" o:spid="_x0000_s1028" style="position:absolute;margin-left:7.75pt;margin-top:55.55pt;width:472.45pt;height:570.6pt;z-index:251664384;mso-position-horizontal-relative:text;mso-position-vertical-relative:text;mso-height-relative:margin" coordorigin=",18022" coordsize="60000,7246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">
                      <v:group id="Group 15" o:spid="_x0000_s1029" style="position:absolute;top:33445;width:60000;height:10824" coordorigin=",33445" coordsize="80001,1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30" style="position:absolute;left:15807;top:33445;width:64194;height:14432" coordorigin="15807,33445" coordsize="85128,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4" o:spid="_x0000_s1031" style="position:absolute;left:15807;top:33445;width:85128;height:19139;visibility:visible;mso-wrap-style:square;v-text-anchor:top" coordsize="8512806,191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" path="m8388345,1913890r-8263885,c55880,1913890,,1858010,,1789430l,124460c,55880,55880,,124460,l8388345,v68581,,124461,55880,124461,124460l8512806,1789430v,68580,-55880,124460,-124461,124460xe" fillcolor="#ff9f9f" stroked="f">
                            <v:path arrowok="t"/>
                          </v:shape>
                        </v:group>
                        <v:group id="Group 18" o:spid="_x0000_s1032" style="position:absolute;top:33445;width:14046;height:14432" coordorigin=",33445" coordsize="18626,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6" o:spid="_x0000_s1033" style="position:absolute;top:33445;width:18626;height:19139;visibility:visible;mso-wrap-style:square;v-text-anchor:top" coordsize="1862669,191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" path="m1738208,1913890r-1613748,c55880,1913890,,1858010,,1789430l,124460c,55880,55880,,124460,l1738209,v68580,,124460,55880,124460,124460l1862669,1789430v,68580,-55880,124460,-124460,124460l1738208,1913890xe" fillcolor="maroon [3209]" stroked="f">
                            <v:path arrowok="t"/>
                          </v:shape>
                        </v:group>
                        <v:shape id="TextBox 7" o:spid="_x0000_s1034" type="#_x0000_t202" style="position:absolute;left:2586;top:37429;width:8873;height:5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" filled="f" stroked="f">
                          <v:textbox style="mso-fit-shape-to-text:t" inset="0,0,0,0">
                            <w:txbxContent>
                              <w:p w14:paraId="136A1273" w14:textId="77777777" w:rsidR="00AE32E4" w:rsidRPr="003143B5" w:rsidRDefault="00AE32E4" w:rsidP="00AE32E4">
                                <w:pPr>
                                  <w:spacing w:line="704" w:lineRule="exact"/>
                                  <w:jc w:val="center"/>
                                  <w:rPr>
                                    <w:rFonts w:ascii="Poppins Bold" w:hAnsi="Poppins Bold"/>
                                    <w:color w:val="FFFFFF" w:themeColor="background1"/>
                                    <w:kern w:val="24"/>
                                    <w:sz w:val="70"/>
                                    <w:szCs w:val="70"/>
                                  </w:rPr>
                                </w:pPr>
                                <w:r w:rsidRPr="003143B5">
                                  <w:rPr>
                                    <w:rFonts w:ascii="Poppins Bold" w:hAnsi="Poppins Bold"/>
                                    <w:color w:val="FFFFFF" w:themeColor="background1"/>
                                    <w:kern w:val="24"/>
                                    <w:sz w:val="70"/>
                                    <w:szCs w:val="70"/>
                                  </w:rPr>
                                  <w:t>M</w:t>
                                </w:r>
                              </w:p>
                            </w:txbxContent>
                          </v:textbox>
                        </v:shape>
                        <v:shape id="TextBox 8" o:spid="_x0000_s1035" type="#_x0000_t202" style="position:absolute;left:18458;top:37640;width:58852;height:6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" filled="f" stroked="f">
                          <v:textbox style="mso-fit-shape-to-text:t" inset="0,0,0,0">
                            <w:txbxContent>
                              <w:p w14:paraId="67528B9C" w14:textId="6001FD82" w:rsidR="00AE32E4" w:rsidRPr="003143B5" w:rsidRDefault="003143B5" w:rsidP="00AE32E4">
                                <w:pPr>
                                  <w:spacing w:line="238" w:lineRule="exact"/>
                                  <w:rPr>
                                    <w:rFonts w:cstheme="minorHAnsi"/>
                                    <w:b w:val="0"/>
                                    <w:bCs/>
                                    <w:color w:val="FFFFFF" w:themeColor="background1"/>
                                    <w:spacing w:val="2"/>
                                    <w:kern w:val="24"/>
                                    <w:szCs w:val="28"/>
                                  </w:rPr>
                                </w:pPr>
                                <w:r w:rsidRPr="003143B5">
                                  <w:rPr>
                                    <w:rFonts w:cstheme="minorHAnsi"/>
                                    <w:b w:val="0"/>
                                    <w:bCs/>
                                    <w:color w:val="FFFFFF" w:themeColor="background1"/>
                                    <w:spacing w:val="2"/>
                                    <w:kern w:val="24"/>
                                    <w:szCs w:val="28"/>
                                  </w:rPr>
                                  <w:t>Tracking only cancellations does not provide the whole story. Loyalty should be tracked as well. Tracking both cancellations as well as re-apps will give a better picture.</w:t>
                                </w:r>
                              </w:p>
                            </w:txbxContent>
                          </v:textbox>
                        </v:shape>
                      </v:group>
                      <v:group id="Group 24" o:spid="_x0000_s1036" style="position:absolute;top:48817;width:60000;height:10876" coordorigin=",48817" coordsize="80001,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37" style="position:absolute;top:48885;width:64303;height:14433" coordorigin=",48885" coordsize="85273,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eeform 11" o:spid="_x0000_s1038" style="position:absolute;top:48885;width:85273;height:19139;visibility:visible;mso-wrap-style:square;v-text-anchor:top" coordsize="8527370,191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" path="m8402910,1913890r-8278450,c55880,1913890,,1858010,,1789430l,124460c,55880,55880,,124460,l8402910,v68581,,124460,55880,124460,124460l8527370,1789430v,68580,-55879,124460,-124460,124460xe" fillcolor="#ff9f9f" stroked="f">
                            <v:path arrowok="t"/>
                          </v:shape>
                        </v:group>
                        <v:group id="Group 29" o:spid="_x0000_s1039" style="position:absolute;left:65954;top:48817;width:14047;height:14433" coordorigin="65954,48817" coordsize="18626,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13" o:spid="_x0000_s1040" style="position:absolute;left:65954;top:48817;width:18627;height:19139;visibility:visible;mso-wrap-style:square;v-text-anchor:top" coordsize="1862669,191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" path="m1738208,1913890r-1613748,c55880,1913890,,1858010,,1789430l,124460c,55880,55880,,124460,l1738209,v68580,,124460,55880,124460,124460l1862669,1789430v,68580,-55880,124460,-124460,124460l1738208,1913890xe" fillcolor="maroon [3209]" stroked="f">
                            <v:path arrowok="t"/>
                          </v:shape>
                        </v:group>
                        <v:shape id="TextBox 14" o:spid="_x0000_s1041" type="#_x0000_t202" style="position:absolute;left:68185;top:52801;width:9575;height:5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bthwgAAANsAAAAPAAAAZHJzL2Rvd25yZXYueG1sRI9Bi8Iw&#10;FITvC/6H8AQvi6ZREK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C3lbthwgAAANsAAAAPAAAA&#10;AAAAAAAAAAAAAAcCAABkcnMvZG93bnJldi54bWxQSwUGAAAAAAMAAwC3AAAA9gIAAAAA&#10;" filled="f" stroked="f">
                          <v:textbox style="mso-fit-shape-to-text:t" inset="0,0,0,0">
                            <w:txbxContent>
                              <w:p w14:paraId="1EFD1520" w14:textId="77777777" w:rsidR="00AE32E4" w:rsidRPr="003143B5" w:rsidRDefault="00AE32E4" w:rsidP="00AE32E4">
                                <w:pPr>
                                  <w:spacing w:line="704" w:lineRule="exact"/>
                                  <w:jc w:val="center"/>
                                  <w:rPr>
                                    <w:rFonts w:ascii="Poppins Bold" w:hAnsi="Poppins Bold"/>
                                    <w:color w:val="FFFFFF" w:themeColor="background1"/>
                                    <w:kern w:val="24"/>
                                    <w:sz w:val="70"/>
                                    <w:szCs w:val="70"/>
                                  </w:rPr>
                                </w:pPr>
                                <w:r w:rsidRPr="003143B5">
                                  <w:rPr>
                                    <w:rFonts w:ascii="Poppins Bold" w:hAnsi="Poppins Bold"/>
                                    <w:color w:val="FFFFFF" w:themeColor="background1"/>
                                    <w:kern w:val="24"/>
                                    <w:sz w:val="70"/>
                                    <w:szCs w:val="70"/>
                                  </w:rPr>
                                  <w:t>A</w:t>
                                </w:r>
                              </w:p>
                            </w:txbxContent>
                          </v:textbox>
                        </v:shape>
                        <v:shape id="TextBox 15" o:spid="_x0000_s1042" type="#_x0000_t202" style="position:absolute;left:2714;top:53010;width:58852;height: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" filled="f" stroked="f">
                          <v:textbox style="mso-fit-shape-to-text:t" inset="0,0,0,0">
                            <w:txbxContent>
                              <w:p w14:paraId="08E7256D" w14:textId="29DB8D70" w:rsidR="003143B5" w:rsidRPr="003143B5" w:rsidRDefault="003143B5" w:rsidP="00AE32E4">
                                <w:pPr>
                                  <w:spacing w:line="238" w:lineRule="exact"/>
                                  <w:rPr>
                                    <w:rFonts w:cstheme="minorHAnsi"/>
                                    <w:b w:val="0"/>
                                    <w:bCs/>
                                    <w:color w:val="FFFFFF" w:themeColor="background1"/>
                                    <w:spacing w:val="2"/>
                                    <w:kern w:val="24"/>
                                    <w:szCs w:val="28"/>
                                  </w:rPr>
                                </w:pPr>
                                <w:r>
                                  <w:rPr>
                                    <w:rFonts w:cstheme="minorHAnsi"/>
                                    <w:b w:val="0"/>
                                    <w:bCs/>
                                    <w:color w:val="FFFFFF" w:themeColor="background1"/>
                                    <w:spacing w:val="2"/>
                                    <w:kern w:val="24"/>
                                    <w:szCs w:val="28"/>
                                  </w:rPr>
                                  <w:t>Personalized targeting is the current tactic used by gyms worldwide. Providing paths to personalize sessions as well as creating SoP for trains to help with customer interaction while also tracking their performances.</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5" o:spid="_x0000_s1043" type="#_x0000_t75" style="position:absolute;left:50736;top:45106;width:9897;height:2796;rotation:-64102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">
                        <v:imagedata r:id="rId14" o:title=""/>
                      </v:shape>
                      <v:group id="Group 36" o:spid="_x0000_s1044" style="position:absolute;top:18022;width:60000;height:10875" coordorigin=",18022" coordsize="80001,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Group 37" o:spid="_x0000_s1045" style="position:absolute;top:18090;width:64303;height:14432" coordorigin=",18090" coordsize="85273,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19" o:spid="_x0000_s1046" style="position:absolute;top:18090;width:85273;height:19139;visibility:visible;mso-wrap-style:square;v-text-anchor:top" coordsize="8527370,191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" path="m8402910,1913890r-8278450,c55880,1913890,,1858010,,1789430l,124460c,55880,55880,,124460,l8402910,v68581,,124460,55880,124460,124460l8527370,1789430v,68580,-55879,124460,-124460,124460xe" fillcolor="#ff9f9f" stroked="f">
                            <v:path arrowok="t"/>
                          </v:shape>
                        </v:group>
                        <v:group id="Group 41" o:spid="_x0000_s1047" style="position:absolute;left:65954;top:18022;width:14047;height:14432" coordorigin="65954,18022" coordsize="18626,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21" o:spid="_x0000_s1048" style="position:absolute;left:65954;top:18022;width:18627;height:19139;visibility:visible;mso-wrap-style:square;v-text-anchor:top" coordsize="1862669,191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" path="m1738208,1913890r-1613748,c55880,1913890,,1858010,,1789430l,124460c,55880,55880,,124460,l1738209,v68580,,124460,55880,124460,124460l1862669,1789430v,68580,-55880,124460,-124460,124460l1738208,1913890xe" fillcolor="maroon [3209]" stroked="f">
                            <v:path arrowok="t"/>
                          </v:shape>
                        </v:group>
                        <v:shape id="TextBox 22" o:spid="_x0000_s1049" type="#_x0000_t202" style="position:absolute;left:68185;top:22006;width:9575;height:5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" filled="f" stroked="f">
                          <v:textbox style="mso-fit-shape-to-text:t" inset="0,0,0,0">
                            <w:txbxContent>
                              <w:p w14:paraId="269FACE6" w14:textId="77777777" w:rsidR="00AE32E4" w:rsidRPr="003143B5" w:rsidRDefault="00AE32E4" w:rsidP="00AE32E4">
                                <w:pPr>
                                  <w:spacing w:line="704" w:lineRule="exact"/>
                                  <w:jc w:val="center"/>
                                  <w:rPr>
                                    <w:rFonts w:ascii="Poppins Bold" w:hAnsi="Poppins Bold"/>
                                    <w:color w:val="FFFFFF" w:themeColor="background1"/>
                                    <w:kern w:val="24"/>
                                    <w:sz w:val="70"/>
                                    <w:szCs w:val="70"/>
                                  </w:rPr>
                                </w:pPr>
                                <w:r w:rsidRPr="003143B5">
                                  <w:rPr>
                                    <w:rFonts w:ascii="Poppins Bold" w:hAnsi="Poppins Bold"/>
                                    <w:color w:val="FFFFFF" w:themeColor="background1"/>
                                    <w:kern w:val="24"/>
                                    <w:sz w:val="70"/>
                                    <w:szCs w:val="70"/>
                                  </w:rPr>
                                  <w:t>S</w:t>
                                </w:r>
                              </w:p>
                            </w:txbxContent>
                          </v:textbox>
                        </v:shape>
                        <v:shape id="TextBox 23" o:spid="_x0000_s1050" type="#_x0000_t202" style="position:absolute;left:5434;top:24157;width:58869;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" filled="f" stroked="f">
                          <v:textbox style="mso-fit-shape-to-text:t" inset="0,0,0,0">
                            <w:txbxContent>
                              <w:p w14:paraId="0A47D1E5" w14:textId="5C77A901" w:rsidR="00AE32E4" w:rsidRPr="003143B5" w:rsidRDefault="003143B5" w:rsidP="00AE32E4">
                                <w:pPr>
                                  <w:spacing w:line="238" w:lineRule="exact"/>
                                  <w:rPr>
                                    <w:rFonts w:cstheme="minorHAnsi"/>
                                    <w:b w:val="0"/>
                                    <w:bCs/>
                                    <w:color w:val="FFFFFF" w:themeColor="background1"/>
                                    <w:spacing w:val="2"/>
                                    <w:kern w:val="24"/>
                                    <w:sz w:val="44"/>
                                    <w:szCs w:val="44"/>
                                  </w:rPr>
                                </w:pPr>
                                <w:r w:rsidRPr="003143B5">
                                  <w:rPr>
                                    <w:rFonts w:cstheme="minorHAnsi"/>
                                    <w:b w:val="0"/>
                                    <w:bCs/>
                                    <w:color w:val="FFFFFF" w:themeColor="background1"/>
                                    <w:spacing w:val="2"/>
                                    <w:kern w:val="24"/>
                                    <w:szCs w:val="28"/>
                                  </w:rPr>
                                  <w:t>Reduce the churn rate based on our findings.</w:t>
                                </w:r>
                              </w:p>
                            </w:txbxContent>
                          </v:textbox>
                        </v:shape>
                      </v:group>
                      <v:group id="Group 48" o:spid="_x0000_s1051" style="position:absolute;top:79613;width:60000;height:10875" coordorigin=",79613" coordsize="80001,1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49" o:spid="_x0000_s1052" style="position:absolute;top:79681;width:64303;height:14432" coordorigin=",79681" coordsize="85273,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Freeform 26" o:spid="_x0000_s1053" style="position:absolute;top:79681;width:85273;height:19139;visibility:visible;mso-wrap-style:square;v-text-anchor:top" coordsize="8527370,191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" path="m8402910,1913890r-8278450,c55880,1913890,,1858010,,1789430l,124460c,55880,55880,,124460,l8402910,v68581,,124460,55880,124460,124460l8527370,1789430v,68580,-55879,124460,-124460,124460xe" fillcolor="#ff9f9f" stroked="f">
                            <v:path arrowok="t"/>
                          </v:shape>
                        </v:group>
                        <v:group id="Group 51" o:spid="_x0000_s1054" style="position:absolute;left:65954;top:79613;width:14047;height:14432" coordorigin="65954,79613" coordsize="18626,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28" o:spid="_x0000_s1055" style="position:absolute;left:65954;top:79613;width:18627;height:19139;visibility:visible;mso-wrap-style:square;v-text-anchor:top" coordsize="1862669,191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" path="m1738208,1913890r-1613748,c55880,1913890,,1858010,,1789430l,124460c,55880,55880,,124460,l1738209,v68580,,124460,55880,124460,124460l1862669,1789430v,68580,-55880,124460,-124460,124460l1738208,1913890xe" fillcolor="maroon [3209]" stroked="f">
                            <v:path arrowok="t"/>
                          </v:shape>
                        </v:group>
                        <v:shape id="TextBox 29" o:spid="_x0000_s1056" type="#_x0000_t202" style="position:absolute;left:68185;top:83597;width:9575;height: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" filled="f" stroked="f">
                          <v:textbox style="mso-fit-shape-to-text:t" inset="0,0,0,0">
                            <w:txbxContent>
                              <w:p w14:paraId="7B102F79" w14:textId="77777777" w:rsidR="00AE32E4" w:rsidRPr="003143B5" w:rsidRDefault="00AE32E4" w:rsidP="00AE32E4">
                                <w:pPr>
                                  <w:spacing w:line="704" w:lineRule="exact"/>
                                  <w:jc w:val="center"/>
                                  <w:rPr>
                                    <w:rFonts w:ascii="Poppins Bold" w:hAnsi="Poppins Bold"/>
                                    <w:color w:val="FFFFFF" w:themeColor="background1"/>
                                    <w:kern w:val="24"/>
                                    <w:sz w:val="70"/>
                                    <w:szCs w:val="70"/>
                                  </w:rPr>
                                </w:pPr>
                                <w:r w:rsidRPr="003143B5">
                                  <w:rPr>
                                    <w:rFonts w:ascii="Poppins Bold" w:hAnsi="Poppins Bold"/>
                                    <w:color w:val="FFFFFF" w:themeColor="background1"/>
                                    <w:kern w:val="24"/>
                                    <w:sz w:val="70"/>
                                    <w:szCs w:val="70"/>
                                  </w:rPr>
                                  <w:t>T</w:t>
                                </w:r>
                              </w:p>
                            </w:txbxContent>
                          </v:textbox>
                        </v:shape>
                        <v:shape id="TextBox 30" o:spid="_x0000_s1057" type="#_x0000_t202" style="position:absolute;left:2716;top:84834;width:58852;height:4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" filled="f" stroked="f">
                          <v:textbox style="mso-fit-shape-to-text:t" inset="0,0,0,0">
                            <w:txbxContent>
                              <w:p w14:paraId="36F3302C" w14:textId="589C05E0" w:rsidR="00AE32E4" w:rsidRPr="00685A2A" w:rsidRDefault="00685A2A" w:rsidP="00AE32E4">
                                <w:pPr>
                                  <w:spacing w:line="238" w:lineRule="exact"/>
                                  <w:rPr>
                                    <w:rFonts w:cstheme="minorHAnsi"/>
                                    <w:b w:val="0"/>
                                    <w:bCs/>
                                    <w:color w:val="FFFFFF" w:themeColor="background1"/>
                                    <w:spacing w:val="2"/>
                                    <w:kern w:val="24"/>
                                    <w:szCs w:val="28"/>
                                  </w:rPr>
                                </w:pPr>
                                <w:r>
                                  <w:rPr>
                                    <w:rFonts w:cstheme="minorHAnsi"/>
                                    <w:b w:val="0"/>
                                    <w:bCs/>
                                    <w:color w:val="FFFFFF" w:themeColor="background1"/>
                                    <w:spacing w:val="2"/>
                                    <w:kern w:val="24"/>
                                    <w:szCs w:val="28"/>
                                  </w:rPr>
                                  <w:t>There is no set time limit for this goal. Will have to be discussed with Don</w:t>
                                </w:r>
                              </w:p>
                            </w:txbxContent>
                          </v:textbox>
                        </v:shape>
                      </v:group>
                      <v:group id="Group 55" o:spid="_x0000_s1058" style="position:absolute;top:64240;width:60000;height:10825" coordorigin=",64240" coordsize="80001,1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56" o:spid="_x0000_s1059" style="position:absolute;left:15807;top:64240;width:64194;height:14433" coordorigin="15807,64240" coordsize="85128,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33" o:spid="_x0000_s1060" style="position:absolute;left:15807;top:64240;width:85128;height:19139;visibility:visible;mso-wrap-style:square;v-text-anchor:top" coordsize="8512806,191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" path="m8388345,1913890r-8263885,c55880,1913890,,1858010,,1789430l,124460c,55880,55880,,124460,l8388345,v68581,,124461,55880,124461,124460l8512806,1789430v,68580,-55880,124460,-124461,124460xe" fillcolor="#ff9f9f" stroked="f">
                            <v:path arrowok="t"/>
                          </v:shape>
                        </v:group>
                        <v:group id="Group 58" o:spid="_x0000_s1061" style="position:absolute;top:64240;width:14046;height:14433" coordorigin=",64240" coordsize="18626,1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35" o:spid="_x0000_s1062" style="position:absolute;top:64240;width:18626;height:19139;visibility:visible;mso-wrap-style:square;v-text-anchor:top" coordsize="1862669,1913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" path="m1738208,1913890r-1613748,c55880,1913890,,1858010,,1789430l,124460c,55880,55880,,124460,l1738209,v68580,,124460,55880,124460,124460l1862669,1789430v,68580,-55880,124460,-124460,124460l1738208,1913890xe" fillcolor="maroon [3209]" stroked="f">
                            <v:path arrowok="t"/>
                          </v:shape>
                        </v:group>
                        <v:shape id="TextBox 36" o:spid="_x0000_s1063" type="#_x0000_t202" style="position:absolute;left:2586;top:68225;width:8873;height: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" filled="f" stroked="f">
                          <v:textbox style="mso-fit-shape-to-text:t" inset="0,0,0,0">
                            <w:txbxContent>
                              <w:p w14:paraId="4FA5F864" w14:textId="77777777" w:rsidR="00AE32E4" w:rsidRPr="003143B5" w:rsidRDefault="00AE32E4" w:rsidP="00AE32E4">
                                <w:pPr>
                                  <w:spacing w:line="704" w:lineRule="exact"/>
                                  <w:jc w:val="center"/>
                                  <w:rPr>
                                    <w:rFonts w:ascii="Poppins Bold" w:hAnsi="Poppins Bold"/>
                                    <w:color w:val="FFFFFF" w:themeColor="background1"/>
                                    <w:kern w:val="24"/>
                                    <w:sz w:val="70"/>
                                    <w:szCs w:val="70"/>
                                  </w:rPr>
                                </w:pPr>
                                <w:r w:rsidRPr="003143B5">
                                  <w:rPr>
                                    <w:rFonts w:ascii="Poppins Bold" w:hAnsi="Poppins Bold"/>
                                    <w:color w:val="FFFFFF" w:themeColor="background1"/>
                                    <w:kern w:val="24"/>
                                    <w:sz w:val="70"/>
                                    <w:szCs w:val="70"/>
                                  </w:rPr>
                                  <w:t>R</w:t>
                                </w:r>
                              </w:p>
                            </w:txbxContent>
                          </v:textbox>
                        </v:shape>
                        <v:shape id="TextBox 37" o:spid="_x0000_s1064" type="#_x0000_t202" style="position:absolute;left:18462;top:69394;width:58852;height:4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" filled="f" stroked="f">
                          <v:textbox style="mso-fit-shape-to-text:t" inset="0,0,0,0">
                            <w:txbxContent>
                              <w:p w14:paraId="2DFA2934" w14:textId="5F38C15F" w:rsidR="00AE32E4" w:rsidRPr="003143B5" w:rsidRDefault="00685A2A" w:rsidP="00AE32E4">
                                <w:pPr>
                                  <w:spacing w:line="238" w:lineRule="exact"/>
                                  <w:rPr>
                                    <w:rFonts w:cstheme="minorHAnsi"/>
                                    <w:b w:val="0"/>
                                    <w:bCs/>
                                    <w:color w:val="FFFFFF" w:themeColor="background1"/>
                                    <w:spacing w:val="2"/>
                                    <w:kern w:val="24"/>
                                    <w:szCs w:val="28"/>
                                  </w:rPr>
                                </w:pPr>
                                <w:r>
                                  <w:rPr>
                                    <w:rFonts w:cstheme="minorHAnsi"/>
                                    <w:b w:val="0"/>
                                    <w:bCs/>
                                    <w:color w:val="FFFFFF" w:themeColor="background1"/>
                                    <w:spacing w:val="2"/>
                                    <w:kern w:val="24"/>
                                    <w:szCs w:val="28"/>
                                  </w:rPr>
                                  <w:t>Reducing churn rate will be a net increase in finances and in marketing/branding</w:t>
                                </w:r>
                              </w:p>
                            </w:txbxContent>
                          </v:textbox>
                        </v:shape>
                      </v:group>
                      <v:shape id="Graphic 62" o:spid="_x0000_s1065" type="#_x0000_t75" style="position:absolute;left:-1516;top:30291;width:9073;height:2563;rotation:432042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">
                        <v:imagedata r:id="rId14" o:title=""/>
                      </v:shape>
                      <v:shape id="Graphic 63" o:spid="_x0000_s1066" type="#_x0000_t75" style="position:absolute;left:50736;top:74787;width:9897;height:2796;rotation:-64102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">
                        <v:imagedata r:id="rId14" o:title=""/>
                      </v:shape>
                      <v:shape id="Graphic 64" o:spid="_x0000_s1067" type="#_x0000_t75" style="position:absolute;left:-1516;top:61052;width:9073;height:2563;rotation:432042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">
                        <v:imagedata r:id="rId14" o:title=""/>
                      </v:shape>
                    </v:group>
                  </w:pict>
                </mc:Fallback>
              </mc:AlternateContent>
            </w:r>
            <w:r>
              <w:t xml:space="preserve">Our understanding of the problem can be </w:t>
            </w:r>
            <w:r w:rsidR="003143B5">
              <w:t>increased</w:t>
            </w:r>
            <w:r>
              <w:t xml:space="preserve"> by applying the smart framework.</w:t>
            </w:r>
          </w:p>
        </w:tc>
      </w:tr>
    </w:tbl>
    <w:p w14:paraId="34664EE2" w14:textId="73DC304E" w:rsidR="00685A2A" w:rsidRDefault="00685A2A" w:rsidP="00DF027C"/>
    <w:p w14:paraId="61361586" w14:textId="77777777" w:rsidR="00685A2A" w:rsidRDefault="00685A2A">
      <w:pPr>
        <w:spacing w:after="200"/>
      </w:pPr>
      <w:r>
        <w:br w:type="page"/>
      </w:r>
    </w:p>
    <w:p w14:paraId="2B51955F" w14:textId="0DBF741A" w:rsidR="0087605E" w:rsidRDefault="00685A2A" w:rsidP="00685A2A">
      <w:pPr>
        <w:pStyle w:val="Heading1"/>
      </w:pPr>
      <w:r>
        <w:lastRenderedPageBreak/>
        <w:t>Business Drivers</w:t>
      </w:r>
    </w:p>
    <w:p w14:paraId="04D5AF37" w14:textId="3323BBD4" w:rsidR="00685A2A" w:rsidRDefault="00685A2A" w:rsidP="00685A2A">
      <w:pPr>
        <w:pStyle w:val="Content"/>
      </w:pPr>
      <w:r>
        <w:t>The major business drivers do not seem to be internal drivers, but more so external drivers. The trend identified has been shown to be common across the globe and seems not to be a problem that can simply be tackled by lowering prices or other usual methods.</w:t>
      </w:r>
      <w:r w:rsidR="00B8392D">
        <w:t xml:space="preserve"> Moreover, it is unsure as to the impact of churn, as churn accounts for a measly 11.3% of the current users which is </w:t>
      </w:r>
      <w:r w:rsidR="00BB1EE4">
        <w:t>thirty</w:t>
      </w:r>
      <w:r w:rsidR="00B8392D">
        <w:t xml:space="preserve"> points lower than the national average for most fitness centers.</w:t>
      </w:r>
    </w:p>
    <w:p w14:paraId="4C84F662" w14:textId="23ECF275" w:rsidR="00685A2A" w:rsidRDefault="00685A2A" w:rsidP="00685A2A">
      <w:pPr>
        <w:pStyle w:val="Content"/>
      </w:pPr>
    </w:p>
    <w:p w14:paraId="541E38B6" w14:textId="283017B5" w:rsidR="00685A2A" w:rsidRDefault="001535BA" w:rsidP="00685A2A">
      <w:pPr>
        <w:pStyle w:val="Content"/>
      </w:pPr>
      <w:r>
        <w:rPr>
          <w:noProof/>
        </w:rPr>
        <w:drawing>
          <wp:inline distT="0" distB="0" distL="0" distR="0" wp14:anchorId="04DF7669" wp14:editId="4F6671FF">
            <wp:extent cx="6309360" cy="2442845"/>
            <wp:effectExtent l="0" t="0" r="0" b="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pic:nvPicPr>
                  <pic:blipFill>
                    <a:blip r:embed="rId15"/>
                    <a:stretch>
                      <a:fillRect/>
                    </a:stretch>
                  </pic:blipFill>
                  <pic:spPr>
                    <a:xfrm>
                      <a:off x="0" y="0"/>
                      <a:ext cx="6309360" cy="2442845"/>
                    </a:xfrm>
                    <a:prstGeom prst="rect">
                      <a:avLst/>
                    </a:prstGeom>
                  </pic:spPr>
                </pic:pic>
              </a:graphicData>
            </a:graphic>
          </wp:inline>
        </w:drawing>
      </w:r>
    </w:p>
    <w:p w14:paraId="66FD3568" w14:textId="77777777" w:rsidR="001535BA" w:rsidRDefault="001535BA" w:rsidP="00685A2A">
      <w:pPr>
        <w:pStyle w:val="Content"/>
      </w:pPr>
    </w:p>
    <w:p w14:paraId="580A4CF3" w14:textId="2F75772E" w:rsidR="001535BA" w:rsidRDefault="001535BA" w:rsidP="00685A2A">
      <w:pPr>
        <w:pStyle w:val="Content"/>
      </w:pPr>
      <w:r>
        <w:t>As shown by the above fig, the majority of churn do not even use the services, showing either a lack of interest, or willingness to participate.</w:t>
      </w:r>
      <w:r w:rsidR="0087519F">
        <w:t xml:space="preserve"> Moreover, looking at the finances, we can see that the Average Down Payment and the Average Monthly Cost has no great variance. It can thus </w:t>
      </w:r>
      <w:r w:rsidR="00B8392D">
        <w:t xml:space="preserve">be </w:t>
      </w:r>
      <w:r w:rsidR="00CC5ED5">
        <w:t>inferred</w:t>
      </w:r>
      <w:r w:rsidR="0087519F">
        <w:t xml:space="preserve"> that the people who do not use the service, provide the greatest profit.</w:t>
      </w:r>
    </w:p>
    <w:p w14:paraId="1E68F7AF" w14:textId="7ACE01E9" w:rsidR="0087519F" w:rsidRDefault="0087519F" w:rsidP="00685A2A">
      <w:pPr>
        <w:pStyle w:val="Content"/>
      </w:pPr>
      <w:r>
        <w:rPr>
          <w:noProof/>
        </w:rPr>
        <w:lastRenderedPageBreak/>
        <w:drawing>
          <wp:inline distT="0" distB="0" distL="0" distR="0" wp14:anchorId="5173F3EA" wp14:editId="5D9E2405">
            <wp:extent cx="6309360" cy="2460625"/>
            <wp:effectExtent l="0" t="0" r="0" b="0"/>
            <wp:docPr id="69" name="Picture 6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bar chart&#10;&#10;Description automatically generated"/>
                    <pic:cNvPicPr/>
                  </pic:nvPicPr>
                  <pic:blipFill>
                    <a:blip r:embed="rId16"/>
                    <a:stretch>
                      <a:fillRect/>
                    </a:stretch>
                  </pic:blipFill>
                  <pic:spPr>
                    <a:xfrm>
                      <a:off x="0" y="0"/>
                      <a:ext cx="6309360" cy="2460625"/>
                    </a:xfrm>
                    <a:prstGeom prst="rect">
                      <a:avLst/>
                    </a:prstGeom>
                  </pic:spPr>
                </pic:pic>
              </a:graphicData>
            </a:graphic>
          </wp:inline>
        </w:drawing>
      </w:r>
    </w:p>
    <w:p w14:paraId="4C2C3B09" w14:textId="57E1979E" w:rsidR="0087519F" w:rsidRDefault="0087519F" w:rsidP="00685A2A">
      <w:pPr>
        <w:pStyle w:val="Content"/>
      </w:pPr>
    </w:p>
    <w:p w14:paraId="04826FF4" w14:textId="6880CF06" w:rsidR="0087519F" w:rsidRDefault="0087519F" w:rsidP="00685A2A">
      <w:pPr>
        <w:pStyle w:val="Content"/>
      </w:pPr>
      <w:r>
        <w:t>This however provides a dilemma, as increasing loyalty and customer retention are the requirements for the client</w:t>
      </w:r>
      <w:r w:rsidR="00CC5ED5">
        <w:t>. Factoring in a higher loyal customer base also will show an increase in operational costs, which is not a part of the data provided.</w:t>
      </w:r>
    </w:p>
    <w:p w14:paraId="30931111" w14:textId="150284A2" w:rsidR="00CC5ED5" w:rsidRDefault="00CC5ED5" w:rsidP="00685A2A">
      <w:pPr>
        <w:pStyle w:val="Content"/>
      </w:pPr>
    </w:p>
    <w:p w14:paraId="550602D7" w14:textId="0235A660" w:rsidR="00B8392D" w:rsidRDefault="00CC5ED5" w:rsidP="00685A2A">
      <w:pPr>
        <w:pStyle w:val="Content"/>
      </w:pPr>
      <w:r>
        <w:t>It is in the best interest of the fitness center based on the data provided, to instead focus its efforts on creating more introductory offers to lure in customers, who would not use the gym, as they are the biggest profit generating asset for the company. It could utilize existing customers to entice new customers this way.</w:t>
      </w:r>
    </w:p>
    <w:p w14:paraId="52D31CE1" w14:textId="0807D555" w:rsidR="00CC5ED5" w:rsidRDefault="00CC5ED5">
      <w:pPr>
        <w:spacing w:after="200"/>
        <w:rPr>
          <w:b w:val="0"/>
        </w:rPr>
      </w:pPr>
      <w:r>
        <w:br w:type="page"/>
      </w:r>
    </w:p>
    <w:p w14:paraId="2F8FDF71" w14:textId="08979A61" w:rsidR="00CC5ED5" w:rsidRDefault="00CC5ED5" w:rsidP="00CC5ED5">
      <w:pPr>
        <w:pStyle w:val="Heading1"/>
      </w:pPr>
      <w:r>
        <w:lastRenderedPageBreak/>
        <w:t>Model Selection</w:t>
      </w:r>
    </w:p>
    <w:p w14:paraId="3B0A1E4E" w14:textId="314236D6" w:rsidR="00CC5ED5" w:rsidRDefault="00CC5ED5" w:rsidP="00CC5ED5">
      <w:pPr>
        <w:pStyle w:val="Content"/>
      </w:pPr>
      <w:r>
        <w:t xml:space="preserve">The biggest factor affecting model selection currently is the data. The data provided to us is not very robust and has a multitude of errors. It would be better to </w:t>
      </w:r>
      <w:r w:rsidR="00C31D09">
        <w:t>either work with the company in either cleaning the dataset or in recollecting data.</w:t>
      </w:r>
    </w:p>
    <w:p w14:paraId="3EDE0C71" w14:textId="543E8DA0" w:rsidR="00C31D09" w:rsidRDefault="00C31D09" w:rsidP="00CC5ED5">
      <w:pPr>
        <w:pStyle w:val="Content"/>
      </w:pPr>
    </w:p>
    <w:p w14:paraId="7ECC23D0" w14:textId="2FFFBB24" w:rsidR="00C31D09" w:rsidRDefault="00C31D09" w:rsidP="00CC5ED5">
      <w:pPr>
        <w:pStyle w:val="Content"/>
      </w:pPr>
      <w:r>
        <w:t xml:space="preserve">The next biggest factor would be the timeline. </w:t>
      </w:r>
      <w:r w:rsidR="00BB1EE4">
        <w:t>implementation</w:t>
      </w:r>
      <w:r>
        <w:t xml:space="preserve"> of the strategies attached require timing their deployment by December/January to take advantage of the </w:t>
      </w:r>
      <w:r w:rsidR="00B8392D">
        <w:t>new year boom. As such generating user stories and other marketing materials should take the front stage.</w:t>
      </w:r>
    </w:p>
    <w:p w14:paraId="4364ECF3" w14:textId="11E2F2B5" w:rsidR="00B8392D" w:rsidRDefault="00B8392D" w:rsidP="00CC5ED5">
      <w:pPr>
        <w:pStyle w:val="Content"/>
      </w:pPr>
    </w:p>
    <w:p w14:paraId="4A85C7B8" w14:textId="65213A39" w:rsidR="00B8392D" w:rsidRDefault="00B8392D" w:rsidP="00B8392D">
      <w:pPr>
        <w:pStyle w:val="Heading1"/>
      </w:pPr>
      <w:r>
        <w:t>D</w:t>
      </w:r>
      <w:r w:rsidRPr="00B8392D">
        <w:t xml:space="preserve">ata </w:t>
      </w:r>
      <w:r>
        <w:t>I</w:t>
      </w:r>
      <w:r w:rsidRPr="00B8392D">
        <w:t>ssues</w:t>
      </w:r>
    </w:p>
    <w:p w14:paraId="46C3950B" w14:textId="20080C42" w:rsidR="00B8392D" w:rsidRDefault="00B8392D" w:rsidP="00B8392D">
      <w:pPr>
        <w:pStyle w:val="Content"/>
      </w:pPr>
      <w:r>
        <w:t>The data provided cannot and should be used for data analysis without further cleaning and/or with further enhancements.</w:t>
      </w:r>
    </w:p>
    <w:p w14:paraId="6FCAF2A0" w14:textId="57CADC3C" w:rsidR="00B8392D" w:rsidRDefault="00B8392D" w:rsidP="00B8392D">
      <w:pPr>
        <w:pStyle w:val="Content"/>
      </w:pPr>
    </w:p>
    <w:p w14:paraId="1C6FCA3B" w14:textId="21C44BC3" w:rsidR="00B8392D" w:rsidRDefault="00B8392D" w:rsidP="00B8392D">
      <w:pPr>
        <w:pStyle w:val="Content"/>
      </w:pPr>
      <w:r>
        <w:t>There are missing parameters, like Subscription ending, that should not be inferred from other parameters. Parameters like months</w:t>
      </w:r>
      <w:r w:rsidR="00BB1EE4">
        <w:t>-</w:t>
      </w:r>
      <w:r>
        <w:t xml:space="preserve">due </w:t>
      </w:r>
      <w:r w:rsidR="00BB1EE4">
        <w:t xml:space="preserve">is </w:t>
      </w:r>
      <w:r>
        <w:t>not specifically described, and parameters like age contains erroneous information.</w:t>
      </w:r>
      <w:r w:rsidR="00BB1EE4">
        <w:t xml:space="preserve"> More information on subscription methodology is required to accurately understand the pricing. Moreover, instead of looking at the dataset from a transaction viewpoint, we should be looking at it from a customer’s standpoint, so parameters to identify a customer(anonymously) should be present to track their fitness journey.</w:t>
      </w:r>
    </w:p>
    <w:p w14:paraId="1D630D58" w14:textId="77777777" w:rsidR="00C31D09" w:rsidRPr="00D70D02" w:rsidRDefault="00C31D09" w:rsidP="00CC5ED5">
      <w:pPr>
        <w:pStyle w:val="Content"/>
      </w:pPr>
    </w:p>
    <w:sectPr w:rsidR="00C31D09" w:rsidRPr="00D70D02"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644215" w14:textId="77777777" w:rsidR="00282FA5" w:rsidRDefault="00282FA5">
      <w:r>
        <w:separator/>
      </w:r>
    </w:p>
    <w:p w14:paraId="5947DC65" w14:textId="77777777" w:rsidR="00282FA5" w:rsidRDefault="00282FA5"/>
  </w:endnote>
  <w:endnote w:type="continuationSeparator" w:id="0">
    <w:p w14:paraId="68548683" w14:textId="77777777" w:rsidR="00282FA5" w:rsidRDefault="00282FA5">
      <w:r>
        <w:continuationSeparator/>
      </w:r>
    </w:p>
    <w:p w14:paraId="0DB94C46" w14:textId="77777777" w:rsidR="00282FA5" w:rsidRDefault="00282F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ppins Bold">
    <w:altName w:val="Poppi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4332AC1"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9FC01A8"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A1AFE" w14:textId="77777777" w:rsidR="00282FA5" w:rsidRDefault="00282FA5">
      <w:r>
        <w:separator/>
      </w:r>
    </w:p>
    <w:p w14:paraId="028A4843" w14:textId="77777777" w:rsidR="00282FA5" w:rsidRDefault="00282FA5"/>
  </w:footnote>
  <w:footnote w:type="continuationSeparator" w:id="0">
    <w:p w14:paraId="1E37AB9F" w14:textId="77777777" w:rsidR="00282FA5" w:rsidRDefault="00282FA5">
      <w:r>
        <w:continuationSeparator/>
      </w:r>
    </w:p>
    <w:p w14:paraId="58BFC16F" w14:textId="77777777" w:rsidR="00282FA5" w:rsidRDefault="00282F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00000" w:themeColor="text2"/>
        <w:left w:val="single" w:sz="36" w:space="0" w:color="000000" w:themeColor="text2"/>
        <w:bottom w:val="single" w:sz="36" w:space="0" w:color="000000" w:themeColor="text2"/>
        <w:right w:val="single" w:sz="36" w:space="0" w:color="000000" w:themeColor="text2"/>
        <w:insideH w:val="single" w:sz="36" w:space="0" w:color="000000" w:themeColor="text2"/>
        <w:insideV w:val="single" w:sz="36" w:space="0" w:color="000000" w:themeColor="text2"/>
      </w:tblBorders>
      <w:tblLook w:val="0000" w:firstRow="0" w:lastRow="0" w:firstColumn="0" w:lastColumn="0" w:noHBand="0" w:noVBand="0"/>
    </w:tblPr>
    <w:tblGrid>
      <w:gridCol w:w="9990"/>
    </w:tblGrid>
    <w:tr w:rsidR="00D077E9" w14:paraId="5B7EBA34" w14:textId="77777777" w:rsidTr="00D077E9">
      <w:trPr>
        <w:trHeight w:val="978"/>
      </w:trPr>
      <w:tc>
        <w:tcPr>
          <w:tcW w:w="9990" w:type="dxa"/>
          <w:tcBorders>
            <w:top w:val="nil"/>
            <w:left w:val="nil"/>
            <w:bottom w:val="single" w:sz="36" w:space="0" w:color="800000" w:themeColor="accent3"/>
            <w:right w:val="nil"/>
          </w:tcBorders>
        </w:tcPr>
        <w:p w14:paraId="6225B432" w14:textId="77777777" w:rsidR="00D077E9" w:rsidRDefault="00D077E9">
          <w:pPr>
            <w:pStyle w:val="Header"/>
          </w:pPr>
        </w:p>
      </w:tc>
    </w:tr>
  </w:tbl>
  <w:p w14:paraId="27BA4724"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6A4"/>
    <w:rsid w:val="0002482E"/>
    <w:rsid w:val="00050324"/>
    <w:rsid w:val="000A0150"/>
    <w:rsid w:val="000E63C9"/>
    <w:rsid w:val="00130E9D"/>
    <w:rsid w:val="00150A6D"/>
    <w:rsid w:val="001535BA"/>
    <w:rsid w:val="00185B35"/>
    <w:rsid w:val="001F2BC8"/>
    <w:rsid w:val="001F5F6B"/>
    <w:rsid w:val="00243EBC"/>
    <w:rsid w:val="00246A35"/>
    <w:rsid w:val="00282FA5"/>
    <w:rsid w:val="00284348"/>
    <w:rsid w:val="002F51F5"/>
    <w:rsid w:val="00312137"/>
    <w:rsid w:val="003143B5"/>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F1BB0"/>
    <w:rsid w:val="00656C4D"/>
    <w:rsid w:val="00685A2A"/>
    <w:rsid w:val="006E5716"/>
    <w:rsid w:val="007302B3"/>
    <w:rsid w:val="00730733"/>
    <w:rsid w:val="00730E3A"/>
    <w:rsid w:val="00736AAF"/>
    <w:rsid w:val="00765B2A"/>
    <w:rsid w:val="00783A34"/>
    <w:rsid w:val="007C6B52"/>
    <w:rsid w:val="007D16C5"/>
    <w:rsid w:val="00862FE4"/>
    <w:rsid w:val="0086389A"/>
    <w:rsid w:val="0087519F"/>
    <w:rsid w:val="0087605E"/>
    <w:rsid w:val="008B1FEE"/>
    <w:rsid w:val="008B56A4"/>
    <w:rsid w:val="00903C32"/>
    <w:rsid w:val="00916B16"/>
    <w:rsid w:val="009173B9"/>
    <w:rsid w:val="0093335D"/>
    <w:rsid w:val="0093613E"/>
    <w:rsid w:val="00943026"/>
    <w:rsid w:val="00966B81"/>
    <w:rsid w:val="009C7720"/>
    <w:rsid w:val="00A23AFA"/>
    <w:rsid w:val="00A31B3E"/>
    <w:rsid w:val="00A532F3"/>
    <w:rsid w:val="00A8489E"/>
    <w:rsid w:val="00AA0976"/>
    <w:rsid w:val="00AC29F3"/>
    <w:rsid w:val="00AE32E4"/>
    <w:rsid w:val="00B231E5"/>
    <w:rsid w:val="00B8392D"/>
    <w:rsid w:val="00BB1EE4"/>
    <w:rsid w:val="00C02B87"/>
    <w:rsid w:val="00C31D09"/>
    <w:rsid w:val="00C4086D"/>
    <w:rsid w:val="00CA1896"/>
    <w:rsid w:val="00CB5B28"/>
    <w:rsid w:val="00CC5ED5"/>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52D27"/>
    <w:rsid w:val="00F83527"/>
    <w:rsid w:val="00FC33A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831AE"/>
  <w15:docId w15:val="{0CC86D4E-7F91-48E0-8CF7-A1BAFCB3E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00000" w:themeColor="text2"/>
      <w:sz w:val="28"/>
      <w:szCs w:val="22"/>
    </w:rPr>
  </w:style>
  <w:style w:type="paragraph" w:styleId="Heading1">
    <w:name w:val="heading 1"/>
    <w:basedOn w:val="Normal"/>
    <w:link w:val="Heading1Char"/>
    <w:uiPriority w:val="4"/>
    <w:qFormat/>
    <w:rsid w:val="00AE32E4"/>
    <w:pPr>
      <w:keepNext/>
      <w:spacing w:before="240" w:after="60"/>
      <w:outlineLvl w:val="0"/>
    </w:pPr>
    <w:rPr>
      <w:rFonts w:asciiTheme="majorHAnsi" w:eastAsiaTheme="majorEastAsia" w:hAnsiTheme="majorHAnsi" w:cstheme="majorBidi"/>
      <w:color w:val="800000" w:themeColor="accent6"/>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AE32E4"/>
    <w:pPr>
      <w:spacing w:after="200" w:line="240" w:lineRule="auto"/>
    </w:pPr>
    <w:rPr>
      <w:rFonts w:asciiTheme="majorHAnsi" w:eastAsiaTheme="majorEastAsia" w:hAnsiTheme="majorHAnsi" w:cstheme="majorBidi"/>
      <w:bCs/>
      <w:color w:val="800000" w:themeColor="accent6"/>
      <w:sz w:val="72"/>
      <w:szCs w:val="52"/>
    </w:rPr>
  </w:style>
  <w:style w:type="character" w:customStyle="1" w:styleId="TitleChar">
    <w:name w:val="Title Char"/>
    <w:basedOn w:val="DefaultParagraphFont"/>
    <w:link w:val="Title"/>
    <w:uiPriority w:val="1"/>
    <w:rsid w:val="00AE32E4"/>
    <w:rPr>
      <w:rFonts w:asciiTheme="majorHAnsi" w:eastAsiaTheme="majorEastAsia" w:hAnsiTheme="majorHAnsi" w:cstheme="majorBidi"/>
      <w:b/>
      <w:bCs/>
      <w:color w:val="800000" w:themeColor="accent6"/>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00000" w:themeColor="text2"/>
      <w:spacing w:val="20"/>
      <w:sz w:val="32"/>
      <w:szCs w:val="22"/>
    </w:rPr>
  </w:style>
  <w:style w:type="character" w:customStyle="1" w:styleId="Heading1Char">
    <w:name w:val="Heading 1 Char"/>
    <w:basedOn w:val="DefaultParagraphFont"/>
    <w:link w:val="Heading1"/>
    <w:uiPriority w:val="4"/>
    <w:rsid w:val="00AE32E4"/>
    <w:rPr>
      <w:rFonts w:asciiTheme="majorHAnsi" w:eastAsiaTheme="majorEastAsia" w:hAnsiTheme="majorHAnsi" w:cstheme="majorBidi"/>
      <w:b/>
      <w:color w:val="800000" w:themeColor="accent6"/>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00000"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00000" w:themeColor="text2"/>
      <w:sz w:val="28"/>
      <w:szCs w:val="22"/>
    </w:rPr>
  </w:style>
  <w:style w:type="character" w:customStyle="1" w:styleId="EmphasisTextChar">
    <w:name w:val="Emphasis Text Char"/>
    <w:basedOn w:val="DefaultParagraphFont"/>
    <w:link w:val="EmphasisText"/>
    <w:rsid w:val="00DF027C"/>
    <w:rPr>
      <w:rFonts w:eastAsiaTheme="minorEastAsia"/>
      <w:b/>
      <w:color w:val="000000"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ma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98D3390E8042A997DEC7F412E68607"/>
        <w:category>
          <w:name w:val="General"/>
          <w:gallery w:val="placeholder"/>
        </w:category>
        <w:types>
          <w:type w:val="bbPlcHdr"/>
        </w:types>
        <w:behaviors>
          <w:behavior w:val="content"/>
        </w:behaviors>
        <w:guid w:val="{8553F113-651B-4B22-94C4-0ACF9041CBE1}"/>
      </w:docPartPr>
      <w:docPartBody>
        <w:p w:rsidR="00000000" w:rsidRDefault="00000000">
          <w:pPr>
            <w:pStyle w:val="8C98D3390E8042A997DEC7F412E68607"/>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20</w:t>
          </w:r>
          <w:r w:rsidRPr="00D86945">
            <w:rPr>
              <w:rStyle w:val="SubtitleChar"/>
              <w:b/>
            </w:rPr>
            <w:fldChar w:fldCharType="end"/>
          </w:r>
        </w:p>
      </w:docPartBody>
    </w:docPart>
    <w:docPart>
      <w:docPartPr>
        <w:name w:val="15294FF0C3E846FEADDCDDFBF44CF625"/>
        <w:category>
          <w:name w:val="General"/>
          <w:gallery w:val="placeholder"/>
        </w:category>
        <w:types>
          <w:type w:val="bbPlcHdr"/>
        </w:types>
        <w:behaviors>
          <w:behavior w:val="content"/>
        </w:behaviors>
        <w:guid w:val="{4B616B4E-E2CA-4F9F-87CD-B710B27CEB4E}"/>
      </w:docPartPr>
      <w:docPartBody>
        <w:p w:rsidR="00000000" w:rsidRDefault="00000000">
          <w:pPr>
            <w:pStyle w:val="15294FF0C3E846FEADDCDDFBF44CF625"/>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ppins Bold">
    <w:altName w:val="Poppin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9C5"/>
    <w:rsid w:val="00A759C5"/>
    <w:rsid w:val="00C40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8C98D3390E8042A997DEC7F412E68607">
    <w:name w:val="8C98D3390E8042A997DEC7F412E68607"/>
  </w:style>
  <w:style w:type="paragraph" w:customStyle="1" w:styleId="66FE64DE063A42ACB610D38C96F3744C">
    <w:name w:val="66FE64DE063A42ACB610D38C96F3744C"/>
  </w:style>
  <w:style w:type="paragraph" w:customStyle="1" w:styleId="15294FF0C3E846FEADDCDDFBF44CF625">
    <w:name w:val="15294FF0C3E846FEADDCDDFBF44CF625"/>
  </w:style>
  <w:style w:type="paragraph" w:customStyle="1" w:styleId="8B349502A35143FBBC57F82A124AC317">
    <w:name w:val="8B349502A35143FBBC57F82A124AC317"/>
  </w:style>
  <w:style w:type="paragraph" w:customStyle="1" w:styleId="DDFA1DEE0B644CF696CD040D855E7868">
    <w:name w:val="DDFA1DEE0B644CF696CD040D855E7868"/>
  </w:style>
  <w:style w:type="paragraph" w:customStyle="1" w:styleId="4336EEF76BFC41C6A9FD62ABAF9CCE79">
    <w:name w:val="4336EEF76BFC41C6A9FD62ABAF9CCE79"/>
  </w:style>
  <w:style w:type="paragraph" w:customStyle="1" w:styleId="DB9AE3A3F52641F2A0479240906ED39F">
    <w:name w:val="DB9AE3A3F52641F2A0479240906ED39F"/>
  </w:style>
  <w:style w:type="paragraph" w:customStyle="1" w:styleId="1E236B6406454F1FB15DA79044493AB5">
    <w:name w:val="1E236B6406454F1FB15DA79044493AB5"/>
  </w:style>
  <w:style w:type="paragraph" w:customStyle="1" w:styleId="1314B2BA00394896A233E41223FC23E3">
    <w:name w:val="1314B2BA00394896A233E41223FC23E3"/>
    <w:rsid w:val="00A759C5"/>
  </w:style>
  <w:style w:type="paragraph" w:customStyle="1" w:styleId="29FA6CB6CA604A2D9FCDFC34F7895199">
    <w:name w:val="29FA6CB6CA604A2D9FCDFC34F7895199"/>
    <w:rsid w:val="00A759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TestMajor">
      <a:dk1>
        <a:sysClr val="windowText" lastClr="000000"/>
      </a:dk1>
      <a:lt1>
        <a:srgbClr val="FFFFFF"/>
      </a:lt1>
      <a:dk2>
        <a:srgbClr val="000000"/>
      </a:dk2>
      <a:lt2>
        <a:srgbClr val="E6E7E8"/>
      </a:lt2>
      <a:accent1>
        <a:srgbClr val="800000"/>
      </a:accent1>
      <a:accent2>
        <a:srgbClr val="93C842"/>
      </a:accent2>
      <a:accent3>
        <a:srgbClr val="800000"/>
      </a:accent3>
      <a:accent4>
        <a:srgbClr val="800000"/>
      </a:accent4>
      <a:accent5>
        <a:srgbClr val="93C842"/>
      </a:accent5>
      <a:accent6>
        <a:srgbClr val="800000"/>
      </a:accent6>
      <a:hlink>
        <a:srgbClr val="93C842"/>
      </a:hlink>
      <a:folHlink>
        <a:srgbClr val="93C842"/>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Vishal Parameswaran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B86BE6-C1C3-4531-994B-9FA946471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475</TotalTime>
  <Pages>1</Pages>
  <Words>542</Words>
  <Characters>3094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vishal p</dc:creator>
  <cp:keywords/>
  <cp:lastModifiedBy>vishal p</cp:lastModifiedBy>
  <cp:revision>4</cp:revision>
  <cp:lastPrinted>2022-10-20T20:39:00Z</cp:lastPrinted>
  <dcterms:created xsi:type="dcterms:W3CDTF">2022-10-20T18:44:00Z</dcterms:created>
  <dcterms:modified xsi:type="dcterms:W3CDTF">2022-10-21T02:42:00Z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